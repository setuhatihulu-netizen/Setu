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"use client";</w:t>
      </w:r>
      <w:bookmarkStart w:id="0" w:name="_GoBack"/>
      <w:bookmarkEnd w:id="0"/>
    </w:p>
    <w:p/>
    <w:p>
      <w:r>
        <w:t>import { useState, useEffect } from "react";</w:t>
      </w:r>
    </w:p>
    <w:p>
      <w:r>
        <w:t>import { db } from "@/db";</w:t>
      </w:r>
    </w:p>
    <w:p>
      <w:r>
        <w:t>import { sql } from "drizzle-orm";</w:t>
      </w:r>
    </w:p>
    <w:p/>
    <w:p>
      <w:r>
        <w:t>export const dynamic = "force-dynamic";</w:t>
      </w:r>
    </w:p>
    <w:p/>
    <w:p>
      <w:r>
        <w:t>// Tipe data</w:t>
      </w:r>
    </w:p>
    <w:p>
      <w:r>
        <w:t>interface Product {</w:t>
      </w:r>
    </w:p>
    <w:p>
      <w:r>
        <w:t xml:space="preserve">  id: number;</w:t>
      </w:r>
    </w:p>
    <w:p>
      <w:r>
        <w:t xml:space="preserve">  name: string;</w:t>
      </w:r>
    </w:p>
    <w:p>
      <w:r>
        <w:t xml:space="preserve">  brand: string;</w:t>
      </w:r>
    </w:p>
    <w:p>
      <w:r>
        <w:t xml:space="preserve">  description: string | null;</w:t>
      </w:r>
    </w:p>
    <w:p>
      <w:r>
        <w:t xml:space="preserve">  price: number;</w:t>
      </w:r>
    </w:p>
    <w:p>
      <w:r>
        <w:t xml:space="preserve">  imageUrl: string | null;</w:t>
      </w:r>
    </w:p>
    <w:p>
      <w:r>
        <w:t xml:space="preserve">  createdAt: Date | null;</w:t>
      </w:r>
    </w:p>
    <w:p>
      <w:r>
        <w:t>}</w:t>
      </w:r>
    </w:p>
    <w:p/>
    <w:p>
      <w:r>
        <w:t>interface User {</w:t>
      </w:r>
    </w:p>
    <w:p>
      <w:r>
        <w:t xml:space="preserve">  id: number;</w:t>
      </w:r>
    </w:p>
    <w:p>
      <w:r>
        <w:t xml:space="preserve">  username: string;</w:t>
      </w:r>
    </w:p>
    <w:p>
      <w:r>
        <w:t xml:space="preserve">  fullName: string;</w:t>
      </w:r>
    </w:p>
    <w:p>
      <w:r>
        <w:t xml:space="preserve">  email: string;</w:t>
      </w:r>
    </w:p>
    <w:p>
      <w:r>
        <w:t xml:space="preserve">  role: string;</w:t>
      </w:r>
    </w:p>
    <w:p>
      <w:r>
        <w:t>}</w:t>
      </w:r>
    </w:p>
    <w:p/>
    <w:p>
      <w:r>
        <w:t>interface Customer {</w:t>
      </w:r>
    </w:p>
    <w:p>
      <w:r>
        <w:t xml:space="preserve">  id: number;</w:t>
      </w:r>
    </w:p>
    <w:p>
      <w:r>
        <w:t xml:space="preserve">  fullName: string;</w:t>
      </w:r>
    </w:p>
    <w:p>
      <w:r>
        <w:t xml:space="preserve">  email: string;</w:t>
      </w:r>
    </w:p>
    <w:p>
      <w:r>
        <w:t xml:space="preserve">  phone: string;</w:t>
      </w:r>
    </w:p>
    <w:p>
      <w:r>
        <w:t xml:space="preserve">  address: string;</w:t>
      </w:r>
    </w:p>
    <w:p>
      <w:r>
        <w:t>}</w:t>
      </w:r>
    </w:p>
    <w:p/>
    <w:p>
      <w:r>
        <w:t>export default function HomePage() {</w:t>
      </w:r>
    </w:p>
    <w:p>
      <w:r>
        <w:t xml:space="preserve">  // State untuk produk</w:t>
      </w:r>
    </w:p>
    <w:p>
      <w:r>
        <w:t xml:space="preserve">  const [products, setProducts] = useState&lt;Product[]&gt;([]);</w:t>
      </w:r>
    </w:p>
    <w:p>
      <w:r>
        <w:t xml:space="preserve">  const [quantities, setQuantities] = useState&lt;Record&lt;number, number&gt;&gt;({});</w:t>
      </w:r>
    </w:p>
    <w:p>
      <w:r>
        <w:t xml:space="preserve">  const [totalGlobal, setTotalGlobal] = useState(0);</w:t>
      </w:r>
    </w:p>
    <w:p/>
    <w:p>
      <w:r>
        <w:t xml:space="preserve">  // State untuk user login (Admin)</w:t>
      </w:r>
    </w:p>
    <w:p>
      <w:r>
        <w:t xml:space="preserve">  const [user, setUser] = useState&lt;User | null&gt;(null);</w:t>
      </w:r>
    </w:p>
    <w:p>
      <w:r>
        <w:t xml:space="preserve">  const [userLoginOpen, setUserLoginOpen] = useState(false);</w:t>
      </w:r>
    </w:p>
    <w:p>
      <w:r>
        <w:t xml:space="preserve">  const [userRegisterOpen, setUserRegisterOpen] = useState(false);</w:t>
      </w:r>
    </w:p>
    <w:p>
      <w:r>
        <w:t xml:space="preserve">  const [username, setUsername] = useState("admin");</w:t>
      </w:r>
    </w:p>
    <w:p>
      <w:r>
        <w:t xml:space="preserve">  const [password, setPassword] = useState("admin123");</w:t>
      </w:r>
    </w:p>
    <w:p>
      <w:r>
        <w:t xml:space="preserve">  const [fullName, setFullName] = useState("");</w:t>
      </w:r>
    </w:p>
    <w:p>
      <w:r>
        <w:t xml:space="preserve">  const [email, setEmail] = useState("");</w:t>
      </w:r>
    </w:p>
    <w:p>
      <w:r>
        <w:t xml:space="preserve">  const [role, setRole] = useState("admin");</w:t>
      </w:r>
    </w:p>
    <w:p>
      <w:r>
        <w:t xml:space="preserve">  const [isLoading, setIsLoading] = useState(false);</w:t>
      </w:r>
    </w:p>
    <w:p/>
    <w:p>
      <w:r>
        <w:t xml:space="preserve">  // State untuk customer login (Pelanggan)</w:t>
      </w:r>
    </w:p>
    <w:p>
      <w:r>
        <w:t xml:space="preserve">  const [customer, setCustomer] = useState&lt;Customer | null&gt;(null);</w:t>
      </w:r>
    </w:p>
    <w:p>
      <w:r>
        <w:t xml:space="preserve">  const [customerLoginOpen, setCustomerLoginOpen] = useState(false);</w:t>
      </w:r>
    </w:p>
    <w:p>
      <w:r>
        <w:t xml:space="preserve">  const [customerRegisterOpen, setCustomerRegisterOpen] = useState(false);</w:t>
      </w:r>
    </w:p>
    <w:p>
      <w:r>
        <w:t xml:space="preserve">  const [custEmail, setCustEmail] = useState("");</w:t>
      </w:r>
    </w:p>
    <w:p>
      <w:r>
        <w:t xml:space="preserve">  const [custPassword, setCustPassword] = useState("");</w:t>
      </w:r>
    </w:p>
    <w:p>
      <w:r>
        <w:t xml:space="preserve">  const [custFullName, setCustFullName] = useState("");</w:t>
      </w:r>
    </w:p>
    <w:p>
      <w:r>
        <w:t xml:space="preserve">  const [custPhone, setCustPhone] = useState("");</w:t>
      </w:r>
    </w:p>
    <w:p>
      <w:r>
        <w:t xml:space="preserve">  const [custAddress, setCustAddress] = useState("");</w:t>
      </w:r>
    </w:p>
    <w:p/>
    <w:p>
      <w:r>
        <w:t xml:space="preserve">  // State untuk tambah barang</w:t>
      </w:r>
    </w:p>
    <w:p>
      <w:r>
        <w:t xml:space="preserve">  const [addProductOpen, setAddProductOpen] = useState(false);</w:t>
      </w:r>
    </w:p>
    <w:p>
      <w:r>
        <w:t xml:space="preserve">  const [newProductName, setNewProductName] = useState("");</w:t>
      </w:r>
    </w:p>
    <w:p>
      <w:r>
        <w:t xml:space="preserve">  const [newProductBrand, setNewProductBrand] = useState("");</w:t>
      </w:r>
    </w:p>
    <w:p>
      <w:r>
        <w:t xml:space="preserve">  const [newProductDesc, setNewProductDesc] = useState("");</w:t>
      </w:r>
    </w:p>
    <w:p>
      <w:r>
        <w:t xml:space="preserve">  const [newProductPrice, setNewProductPrice] = useState("");</w:t>
      </w:r>
    </w:p>
    <w:p>
      <w:r>
        <w:t xml:space="preserve">  const [newProductImage, setNewProductImage] = useState("");</w:t>
      </w:r>
    </w:p>
    <w:p/>
    <w:p>
      <w:r>
        <w:t xml:space="preserve">  // State untuk kasir</w:t>
      </w:r>
    </w:p>
    <w:p>
      <w:r>
        <w:t xml:space="preserve">  const [bayar, setBayar] = useState("");</w:t>
      </w:r>
    </w:p>
    <w:p>
      <w:r>
        <w:t xml:space="preserve">  const [kembalian, setKembalian] = useState(0);</w:t>
      </w:r>
    </w:p>
    <w:p>
      <w:r>
        <w:t xml:space="preserve">  const [showKembalian, setShowKembalian] = useState(false);</w:t>
      </w:r>
    </w:p>
    <w:p>
      <w:r>
        <w:t xml:space="preserve">  const [alertMsg, setAlertMsg] = useState("");</w:t>
      </w:r>
    </w:p>
    <w:p>
      <w:r>
        <w:t xml:space="preserve">  const [showStruk, setShowStruk] = useState(false);</w:t>
      </w:r>
    </w:p>
    <w:p>
      <w:r>
        <w:t xml:space="preserve">  const [strukData, setStrukData] = useState&lt;any&gt;(null);</w:t>
      </w:r>
    </w:p>
    <w:p/>
    <w:p>
      <w:r>
        <w:t xml:space="preserve">  // Load produk saat mount</w:t>
      </w:r>
    </w:p>
    <w:p>
      <w:r>
        <w:t xml:space="preserve">  useEffect(() =&gt; {</w:t>
      </w:r>
    </w:p>
    <w:p>
      <w:r>
        <w:t xml:space="preserve">    fetchProducts();</w:t>
      </w:r>
    </w:p>
    <w:p>
      <w:r>
        <w:t xml:space="preserve">  }, []);</w:t>
      </w:r>
    </w:p>
    <w:p/>
    <w:p>
      <w:r>
        <w:t xml:space="preserve">  const fetchProducts = async () =&gt; {</w:t>
      </w:r>
    </w:p>
    <w:p>
      <w:r>
        <w:t xml:space="preserve">    try {</w:t>
      </w:r>
    </w:p>
    <w:p>
      <w:r>
        <w:t xml:space="preserve">      const res = await fetch("/api/products");</w:t>
      </w:r>
    </w:p>
    <w:p>
      <w:r>
        <w:t xml:space="preserve">      const data = await res.json();</w:t>
      </w:r>
    </w:p>
    <w:p>
      <w:r>
        <w:t xml:space="preserve">      if (data.success) {</w:t>
      </w:r>
    </w:p>
    <w:p>
      <w:r>
        <w:t xml:space="preserve">        setProducts(data.products);</w:t>
      </w:r>
    </w:p>
    <w:p>
      <w:r>
        <w:t xml:space="preserve">      }</w:t>
      </w:r>
    </w:p>
    <w:p>
      <w:r>
        <w:t xml:space="preserve">    } catch (error) {</w:t>
      </w:r>
    </w:p>
    <w:p>
      <w:r>
        <w:t xml:space="preserve">      console.error("Gagal mengambil produk:", error);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// Format rupiah</w:t>
      </w:r>
    </w:p>
    <w:p>
      <w:r>
        <w:t xml:space="preserve">  const rupiah = (n: number) =&gt; "Rp " + Math.round(n).toLocaleString("id-ID");</w:t>
      </w:r>
    </w:p>
    <w:p/>
    <w:p>
      <w:r>
        <w:t xml:space="preserve">  // Hitung total</w:t>
      </w:r>
    </w:p>
    <w:p>
      <w:r>
        <w:t xml:space="preserve">  const hitungTotal = () =&gt; {</w:t>
      </w:r>
    </w:p>
    <w:p>
      <w:r>
        <w:t xml:space="preserve">    let total = 0;</w:t>
      </w:r>
    </w:p>
    <w:p>
      <w:r>
        <w:t xml:space="preserve">    products.forEach((p) =&gt; {</w:t>
      </w:r>
    </w:p>
    <w:p>
      <w:r>
        <w:t xml:space="preserve">      const v = quantities[p.id] || 0;</w:t>
      </w:r>
    </w:p>
    <w:p>
      <w:r>
        <w:t xml:space="preserve">      if (v &gt; 0) total += v * p.price;</w:t>
      </w:r>
    </w:p>
    <w:p>
      <w:r>
        <w:t xml:space="preserve">    });</w:t>
      </w:r>
    </w:p>
    <w:p>
      <w:r>
        <w:t xml:space="preserve">    setTotalGlobal(total);</w:t>
      </w:r>
    </w:p>
    <w:p>
      <w:r>
        <w:t xml:space="preserve">    setShowKembalian(false);</w:t>
      </w:r>
    </w:p>
    <w:p>
      <w:r>
        <w:t xml:space="preserve">    setShowStruk(false);</w:t>
      </w:r>
    </w:p>
    <w:p>
      <w:r>
        <w:t xml:space="preserve">  };</w:t>
      </w:r>
    </w:p>
    <w:p/>
    <w:p>
      <w:r>
        <w:t xml:space="preserve">  // Update quantity</w:t>
      </w:r>
    </w:p>
    <w:p>
      <w:r>
        <w:t xml:space="preserve">  const updateQty = (id: number, val: string) =&gt; {</w:t>
      </w:r>
    </w:p>
    <w:p>
      <w:r>
        <w:t xml:space="preserve">    const num = parseInt(val) || 0;</w:t>
      </w:r>
    </w:p>
    <w:p>
      <w:r>
        <w:t xml:space="preserve">    setQuantities({ ...quantities, [id]: num });</w:t>
      </w:r>
    </w:p>
    <w:p>
      <w:r>
        <w:t xml:space="preserve">    setTimeout(hitungTotal, 0);</w:t>
      </w:r>
    </w:p>
    <w:p>
      <w:r>
        <w:t xml:space="preserve">  };</w:t>
      </w:r>
    </w:p>
    <w:p/>
    <w:p>
      <w:r>
        <w:t xml:space="preserve">  // Login User (Admin)</w:t>
      </w:r>
    </w:p>
    <w:p>
      <w:r>
        <w:t xml:space="preserve">  const handleUserLogin = async (e: React.FormEvent) =&gt; {</w:t>
      </w:r>
    </w:p>
    <w:p>
      <w:r>
        <w:t xml:space="preserve">    e.preventDefault();</w:t>
      </w:r>
    </w:p>
    <w:p>
      <w:r>
        <w:t xml:space="preserve">    if (!username.trim() || !password.trim()) {</w:t>
      </w:r>
    </w:p>
    <w:p>
      <w:r>
        <w:t xml:space="preserve">      setAlertMsg("✗ Username dan password wajib diisi!");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setIsLoading(true);</w:t>
      </w:r>
    </w:p>
    <w:p>
      <w:r>
        <w:t xml:space="preserve">    setAlertMsg("");</w:t>
      </w:r>
    </w:p>
    <w:p>
      <w:r>
        <w:t xml:space="preserve">    try {</w:t>
      </w:r>
    </w:p>
    <w:p>
      <w:r>
        <w:t xml:space="preserve">      const res = await fetch("/api/auth/login", {</w:t>
      </w:r>
    </w:p>
    <w:p>
      <w:r>
        <w:t xml:space="preserve">        method: "POST",</w:t>
      </w:r>
    </w:p>
    <w:p>
      <w:r>
        <w:t xml:space="preserve">        headers: { "Content-Type": "application/json" },</w:t>
      </w:r>
    </w:p>
    <w:p>
      <w:r>
        <w:t xml:space="preserve">        body: JSON.stringify({ username: username.trim(), password }),</w:t>
      </w:r>
    </w:p>
    <w:p>
      <w:r>
        <w:t xml:space="preserve">      });</w:t>
      </w:r>
    </w:p>
    <w:p>
      <w:r>
        <w:t xml:space="preserve">      const data = await res.json();</w:t>
      </w:r>
    </w:p>
    <w:p>
      <w:r>
        <w:t xml:space="preserve">      if (data.success) {</w:t>
      </w:r>
    </w:p>
    <w:p>
      <w:r>
        <w:t xml:space="preserve">        setUser(data.user);</w:t>
      </w:r>
    </w:p>
    <w:p>
      <w:r>
        <w:t xml:space="preserve">        setUserLoginOpen(false);</w:t>
      </w:r>
    </w:p>
    <w:p>
      <w:r>
        <w:t xml:space="preserve">        setAlertMsg("✓ Login berhasil sebagai " + data.user.fullName);</w:t>
      </w:r>
    </w:p>
    <w:p>
      <w:r>
        <w:t xml:space="preserve">        setTimeout(() =&gt; setAlertMsg(""), 3000);</w:t>
      </w:r>
    </w:p>
    <w:p>
      <w:r>
        <w:t xml:space="preserve">      } else {</w:t>
      </w:r>
    </w:p>
    <w:p>
      <w:r>
        <w:t xml:space="preserve">        setAlertMsg("✗ " + data.message);</w:t>
      </w:r>
    </w:p>
    <w:p>
      <w:r>
        <w:t xml:space="preserve">      }</w:t>
      </w:r>
    </w:p>
    <w:p>
      <w:r>
        <w:t xml:space="preserve">    } catch (error) {</w:t>
      </w:r>
    </w:p>
    <w:p>
      <w:r>
        <w:t xml:space="preserve">      setAlertMsg("✗ Terjadi kesalahan koneksi");</w:t>
      </w:r>
    </w:p>
    <w:p>
      <w:r>
        <w:t xml:space="preserve">    } finally {</w:t>
      </w:r>
    </w:p>
    <w:p>
      <w:r>
        <w:t xml:space="preserve">      setIsLoading(false);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// Register User (Admin)</w:t>
      </w:r>
    </w:p>
    <w:p>
      <w:r>
        <w:t xml:space="preserve">  const handleUserRegister = async (e: React.FormEvent) =&gt; {</w:t>
      </w:r>
    </w:p>
    <w:p>
      <w:r>
        <w:t xml:space="preserve">    e.preventDefault();</w:t>
      </w:r>
    </w:p>
    <w:p>
      <w:r>
        <w:t xml:space="preserve">    try {</w:t>
      </w:r>
    </w:p>
    <w:p>
      <w:r>
        <w:t xml:space="preserve">      const res = await fetch("/api/auth/register", {</w:t>
      </w:r>
    </w:p>
    <w:p>
      <w:r>
        <w:t xml:space="preserve">        method: "POST",</w:t>
      </w:r>
    </w:p>
    <w:p>
      <w:r>
        <w:t xml:space="preserve">        headers: { "Content-Type": "application/json" },</w:t>
      </w:r>
    </w:p>
    <w:p>
      <w:r>
        <w:t xml:space="preserve">        body: JSON.stringify({ username, password, fullName, email, role }),</w:t>
      </w:r>
    </w:p>
    <w:p>
      <w:r>
        <w:t xml:space="preserve">      });</w:t>
      </w:r>
    </w:p>
    <w:p>
      <w:r>
        <w:t xml:space="preserve">      const data = await res.json();</w:t>
      </w:r>
    </w:p>
    <w:p>
      <w:r>
        <w:t xml:space="preserve">      if (data.success) {</w:t>
      </w:r>
    </w:p>
    <w:p>
      <w:r>
        <w:t xml:space="preserve">        setUserRegisterOpen(false);</w:t>
      </w:r>
    </w:p>
    <w:p>
      <w:r>
        <w:t xml:space="preserve">        setAlertMsg("✓ Registrasi berhasil! Silakan login.");</w:t>
      </w:r>
    </w:p>
    <w:p>
      <w:r>
        <w:t xml:space="preserve">        setTimeout(() =&gt; setAlertMsg(""), 3000);</w:t>
      </w:r>
    </w:p>
    <w:p>
      <w:r>
        <w:t xml:space="preserve">      } else {</w:t>
      </w:r>
    </w:p>
    <w:p>
      <w:r>
        <w:t xml:space="preserve">        setAlertMsg("✗ " + data.message);</w:t>
      </w:r>
    </w:p>
    <w:p>
      <w:r>
        <w:t xml:space="preserve">      }</w:t>
      </w:r>
    </w:p>
    <w:p>
      <w:r>
        <w:t xml:space="preserve">    } catch (error) {</w:t>
      </w:r>
    </w:p>
    <w:p>
      <w:r>
        <w:t xml:space="preserve">      setAlertMsg("✗ Terjadi kesalahan");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// Login Customer</w:t>
      </w:r>
    </w:p>
    <w:p>
      <w:r>
        <w:t xml:space="preserve">  const handleCustomerLogin = async (e: React.FormEvent) =&gt; {</w:t>
      </w:r>
    </w:p>
    <w:p>
      <w:r>
        <w:t xml:space="preserve">    e.preventDefault();</w:t>
      </w:r>
    </w:p>
    <w:p>
      <w:r>
        <w:t xml:space="preserve">    try {</w:t>
      </w:r>
    </w:p>
    <w:p>
      <w:r>
        <w:t xml:space="preserve">      const res = await fetch("/api/customers/login", {</w:t>
      </w:r>
    </w:p>
    <w:p>
      <w:r>
        <w:t xml:space="preserve">        method: "POST",</w:t>
      </w:r>
    </w:p>
    <w:p>
      <w:r>
        <w:t xml:space="preserve">        headers: { "Content-Type": "application/json" },</w:t>
      </w:r>
    </w:p>
    <w:p>
      <w:r>
        <w:t xml:space="preserve">        body: JSON.stringify({ email: custEmail, password: custPassword }),</w:t>
      </w:r>
    </w:p>
    <w:p>
      <w:r>
        <w:t xml:space="preserve">      });</w:t>
      </w:r>
    </w:p>
    <w:p>
      <w:r>
        <w:t xml:space="preserve">      const data = await res.json();</w:t>
      </w:r>
    </w:p>
    <w:p>
      <w:r>
        <w:t xml:space="preserve">      if (data.success) {</w:t>
      </w:r>
    </w:p>
    <w:p>
      <w:r>
        <w:t xml:space="preserve">        setCustomer(data.customer);</w:t>
      </w:r>
    </w:p>
    <w:p>
      <w:r>
        <w:t xml:space="preserve">        setCustomerLoginOpen(false);</w:t>
      </w:r>
    </w:p>
    <w:p>
      <w:r>
        <w:t xml:space="preserve">        setAlertMsg("✓ Login berhasil sebagai " + data.customer.fullName);</w:t>
      </w:r>
    </w:p>
    <w:p>
      <w:r>
        <w:t xml:space="preserve">        setTimeout(() =&gt; setAlertMsg(""), 3000);</w:t>
      </w:r>
    </w:p>
    <w:p>
      <w:r>
        <w:t xml:space="preserve">      } else {</w:t>
      </w:r>
    </w:p>
    <w:p>
      <w:r>
        <w:t xml:space="preserve">        setAlertMsg("✗ " + data.message);</w:t>
      </w:r>
    </w:p>
    <w:p>
      <w:r>
        <w:t xml:space="preserve">      }</w:t>
      </w:r>
    </w:p>
    <w:p>
      <w:r>
        <w:t xml:space="preserve">    } catch (error) {</w:t>
      </w:r>
    </w:p>
    <w:p>
      <w:r>
        <w:t xml:space="preserve">      setAlertMsg("✗ Terjadi kesalahan");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// Register Customer</w:t>
      </w:r>
    </w:p>
    <w:p>
      <w:r>
        <w:t xml:space="preserve">  const handleCustomerRegister = async (e: React.FormEvent) =&gt; {</w:t>
      </w:r>
    </w:p>
    <w:p>
      <w:r>
        <w:t xml:space="preserve">    e.preventDefault();</w:t>
      </w:r>
    </w:p>
    <w:p>
      <w:r>
        <w:t xml:space="preserve">    try {</w:t>
      </w:r>
    </w:p>
    <w:p>
      <w:r>
        <w:t xml:space="preserve">      const res = await fetch("/api/customers", {</w:t>
      </w:r>
    </w:p>
    <w:p>
      <w:r>
        <w:t xml:space="preserve">        method: "POST",</w:t>
      </w:r>
    </w:p>
    <w:p>
      <w:r>
        <w:t xml:space="preserve">        headers: { "Content-Type": "application/json" },</w:t>
      </w:r>
    </w:p>
    <w:p>
      <w:r>
        <w:t xml:space="preserve">        body: JSON.stringify({</w:t>
      </w:r>
    </w:p>
    <w:p>
      <w:r>
        <w:t xml:space="preserve">          fullName: custFullName,</w:t>
      </w:r>
    </w:p>
    <w:p>
      <w:r>
        <w:t xml:space="preserve">          email: custEmail,</w:t>
      </w:r>
    </w:p>
    <w:p>
      <w:r>
        <w:t xml:space="preserve">          phone: custPhone,</w:t>
      </w:r>
    </w:p>
    <w:p>
      <w:r>
        <w:t xml:space="preserve">          address: custAddress,</w:t>
      </w:r>
    </w:p>
    <w:p>
      <w:r>
        <w:t xml:space="preserve">          password: custPassword,</w:t>
      </w:r>
    </w:p>
    <w:p>
      <w:r>
        <w:t xml:space="preserve">        }),</w:t>
      </w:r>
    </w:p>
    <w:p>
      <w:r>
        <w:t xml:space="preserve">      });</w:t>
      </w:r>
    </w:p>
    <w:p>
      <w:r>
        <w:t xml:space="preserve">      const data = await res.json();</w:t>
      </w:r>
    </w:p>
    <w:p>
      <w:r>
        <w:t xml:space="preserve">      if (data.success) {</w:t>
      </w:r>
    </w:p>
    <w:p>
      <w:r>
        <w:t xml:space="preserve">        setCustomerRegisterOpen(false);</w:t>
      </w:r>
    </w:p>
    <w:p>
      <w:r>
        <w:t xml:space="preserve">        setAlertMsg("✓ Registrasi berhasil! Silakan login.");</w:t>
      </w:r>
    </w:p>
    <w:p>
      <w:r>
        <w:t xml:space="preserve">        setTimeout(() =&gt; setAlertMsg(""), 3000);</w:t>
      </w:r>
    </w:p>
    <w:p>
      <w:r>
        <w:t xml:space="preserve">      } else {</w:t>
      </w:r>
    </w:p>
    <w:p>
      <w:r>
        <w:t xml:space="preserve">        setAlertMsg("✗ " + data.message);</w:t>
      </w:r>
    </w:p>
    <w:p>
      <w:r>
        <w:t xml:space="preserve">      }</w:t>
      </w:r>
    </w:p>
    <w:p>
      <w:r>
        <w:t xml:space="preserve">    } catch (error) {</w:t>
      </w:r>
    </w:p>
    <w:p>
      <w:r>
        <w:t xml:space="preserve">      setAlertMsg("✗ Terjadi kesalahan");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// Tambah Produk</w:t>
      </w:r>
    </w:p>
    <w:p>
      <w:r>
        <w:t xml:space="preserve">  const handleAddProduct = async (e: React.FormEvent) =&gt; {</w:t>
      </w:r>
    </w:p>
    <w:p>
      <w:r>
        <w:t xml:space="preserve">    e.preventDefault();</w:t>
      </w:r>
    </w:p>
    <w:p>
      <w:r>
        <w:t xml:space="preserve">    try {</w:t>
      </w:r>
    </w:p>
    <w:p>
      <w:r>
        <w:t xml:space="preserve">      const res = await fetch("/api/products", {</w:t>
      </w:r>
    </w:p>
    <w:p>
      <w:r>
        <w:t xml:space="preserve">        method: "POST",</w:t>
      </w:r>
    </w:p>
    <w:p>
      <w:r>
        <w:t xml:space="preserve">        headers: { "Content-Type": "application/json" },</w:t>
      </w:r>
    </w:p>
    <w:p>
      <w:r>
        <w:t xml:space="preserve">        body: JSON.stringify({</w:t>
      </w:r>
    </w:p>
    <w:p>
      <w:r>
        <w:t xml:space="preserve">          name: newProductName,</w:t>
      </w:r>
    </w:p>
    <w:p>
      <w:r>
        <w:t xml:space="preserve">          brand: newProductBrand,</w:t>
      </w:r>
    </w:p>
    <w:p>
      <w:r>
        <w:t xml:space="preserve">          description: newProductDesc,</w:t>
      </w:r>
    </w:p>
    <w:p>
      <w:r>
        <w:t xml:space="preserve">          price: parseInt(newProductPrice),</w:t>
      </w:r>
    </w:p>
    <w:p>
      <w:r>
        <w:t xml:space="preserve">          imageUrl: newProductImage,</w:t>
      </w:r>
    </w:p>
    <w:p>
      <w:r>
        <w:t xml:space="preserve">        }),</w:t>
      </w:r>
    </w:p>
    <w:p>
      <w:r>
        <w:t xml:space="preserve">      });</w:t>
      </w:r>
    </w:p>
    <w:p>
      <w:r>
        <w:t xml:space="preserve">      const data = await res.json();</w:t>
      </w:r>
    </w:p>
    <w:p>
      <w:r>
        <w:t xml:space="preserve">      if (data.success) {</w:t>
      </w:r>
    </w:p>
    <w:p>
      <w:r>
        <w:t xml:space="preserve">        setAddProductOpen(false);</w:t>
      </w:r>
    </w:p>
    <w:p>
      <w:r>
        <w:t xml:space="preserve">        setNewProductName("");</w:t>
      </w:r>
    </w:p>
    <w:p>
      <w:r>
        <w:t xml:space="preserve">        setNewProductBrand("");</w:t>
      </w:r>
    </w:p>
    <w:p>
      <w:r>
        <w:t xml:space="preserve">        setNewProductDesc("");</w:t>
      </w:r>
    </w:p>
    <w:p>
      <w:r>
        <w:t xml:space="preserve">        setNewProductPrice("");</w:t>
      </w:r>
    </w:p>
    <w:p>
      <w:r>
        <w:t xml:space="preserve">        setNewProductImage("");</w:t>
      </w:r>
    </w:p>
    <w:p>
      <w:r>
        <w:t xml:space="preserve">        fetchProducts();</w:t>
      </w:r>
    </w:p>
    <w:p>
      <w:r>
        <w:t xml:space="preserve">        setAlertMsg("✓ Produk berhasil ditambahkan!");</w:t>
      </w:r>
    </w:p>
    <w:p>
      <w:r>
        <w:t xml:space="preserve">        setTimeout(() =&gt; setAlertMsg(""), 3000);</w:t>
      </w:r>
    </w:p>
    <w:p>
      <w:r>
        <w:t xml:space="preserve">      } else {</w:t>
      </w:r>
    </w:p>
    <w:p>
      <w:r>
        <w:t xml:space="preserve">        setAlertMsg("✗ " + data.message);</w:t>
      </w:r>
    </w:p>
    <w:p>
      <w:r>
        <w:t xml:space="preserve">      }</w:t>
      </w:r>
    </w:p>
    <w:p>
      <w:r>
        <w:t xml:space="preserve">    } catch (error) {</w:t>
      </w:r>
    </w:p>
    <w:p>
      <w:r>
        <w:t xml:space="preserve">      setAlertMsg("✗ Terjadi kesalahan");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// Hapus Produk</w:t>
      </w:r>
    </w:p>
    <w:p>
      <w:r>
        <w:t xml:space="preserve">  const handleDeleteProduct = async (id: number) =&gt; {</w:t>
      </w:r>
    </w:p>
    <w:p>
      <w:r>
        <w:t xml:space="preserve">    if (!confirm("Yakin ingin menghapus produk ini?")) return;</w:t>
      </w:r>
    </w:p>
    <w:p>
      <w:r>
        <w:t xml:space="preserve">    try {</w:t>
      </w:r>
    </w:p>
    <w:p>
      <w:r>
        <w:t xml:space="preserve">      const res = await fetch(`/api/products/${id}`, { method: "DELETE" });</w:t>
      </w:r>
    </w:p>
    <w:p>
      <w:r>
        <w:t xml:space="preserve">      const data = await res.json();</w:t>
      </w:r>
    </w:p>
    <w:p>
      <w:r>
        <w:t xml:space="preserve">      if (data.success) {</w:t>
      </w:r>
    </w:p>
    <w:p>
      <w:r>
        <w:t xml:space="preserve">        fetchProducts();</w:t>
      </w:r>
    </w:p>
    <w:p>
      <w:r>
        <w:t xml:space="preserve">        setAlertMsg("✓ Produk berhasil dihapus!");</w:t>
      </w:r>
    </w:p>
    <w:p>
      <w:r>
        <w:t xml:space="preserve">        setTimeout(() =&gt; setAlertMsg(""), 3000);</w:t>
      </w:r>
    </w:p>
    <w:p>
      <w:r>
        <w:t xml:space="preserve">      }</w:t>
      </w:r>
    </w:p>
    <w:p>
      <w:r>
        <w:t xml:space="preserve">    } catch (error) {</w:t>
      </w:r>
    </w:p>
    <w:p>
      <w:r>
        <w:t xml:space="preserve">      setAlertMsg("✗ Gagal menghapus produk");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// Proses Bayar</w:t>
      </w:r>
    </w:p>
    <w:p>
      <w:r>
        <w:t xml:space="preserve">  const prosesBayar = async () =&gt; {</w:t>
      </w:r>
    </w:p>
    <w:p>
      <w:r>
        <w:t xml:space="preserve">    if (totalGlobal === 0) {</w:t>
      </w:r>
    </w:p>
    <w:p>
      <w:r>
        <w:t xml:space="preserve">      setAlertMsg("⚠ Belum ada motor yang dipilih!");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const bayarNum = parseFloat(bayar) || 0;</w:t>
      </w:r>
    </w:p>
    <w:p>
      <w:r>
        <w:t xml:space="preserve">    if (!bayarNum) {</w:t>
      </w:r>
    </w:p>
    <w:p>
      <w:r>
        <w:t xml:space="preserve">      setAlertMsg("⚠ Masukkan jumlah uang bayar!");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if (bayarNum &lt; totalGlobal) {</w:t>
      </w:r>
    </w:p>
    <w:p>
      <w:r>
        <w:t xml:space="preserve">      setAlertMsg("⚠ Uang tidak cukup! Kurang " + rupiah(totalGlobal - bayarNum));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const kembali = bayarNum - totalGlobal;</w:t>
      </w:r>
    </w:p>
    <w:p>
      <w:r>
        <w:t xml:space="preserve">    setKembalian(kembali);</w:t>
      </w:r>
    </w:p>
    <w:p>
      <w:r>
        <w:t xml:space="preserve">    setShowKembalian(true);</w:t>
      </w:r>
    </w:p>
    <w:p/>
    <w:p>
      <w:r>
        <w:t xml:space="preserve">    // Simpan transaksi ke database</w:t>
      </w:r>
    </w:p>
    <w:p>
      <w:r>
        <w:t xml:space="preserve">    const items = products</w:t>
      </w:r>
    </w:p>
    <w:p>
      <w:r>
        <w:t xml:space="preserve">      .filter((p) =&gt; (quantities[p.id] || 0) &gt; 0)</w:t>
      </w:r>
    </w:p>
    <w:p>
      <w:r>
        <w:t xml:space="preserve">      .map((p) =&gt; ({</w:t>
      </w:r>
    </w:p>
    <w:p>
      <w:r>
        <w:t xml:space="preserve">        productId: p.id,</w:t>
      </w:r>
    </w:p>
    <w:p>
      <w:r>
        <w:t xml:space="preserve">        quantity: quantities[p.id],</w:t>
      </w:r>
    </w:p>
    <w:p>
      <w:r>
        <w:t xml:space="preserve">        price: p.price,</w:t>
      </w:r>
    </w:p>
    <w:p>
      <w:r>
        <w:t xml:space="preserve">      }));</w:t>
      </w:r>
    </w:p>
    <w:p/>
    <w:p>
      <w:r>
        <w:t xml:space="preserve">    try {</w:t>
      </w:r>
    </w:p>
    <w:p>
      <w:r>
        <w:t xml:space="preserve">      await fetch("/api/transactions", {</w:t>
      </w:r>
    </w:p>
    <w:p>
      <w:r>
        <w:t xml:space="preserve">        method: "POST",</w:t>
      </w:r>
    </w:p>
    <w:p>
      <w:r>
        <w:t xml:space="preserve">        headers: { "Content-Type": "application/json" },</w:t>
      </w:r>
    </w:p>
    <w:p>
      <w:r>
        <w:t xml:space="preserve">        body: JSON.stringify({</w:t>
      </w:r>
    </w:p>
    <w:p>
      <w:r>
        <w:t xml:space="preserve">          customerId: customer?.id || null,</w:t>
      </w:r>
    </w:p>
    <w:p>
      <w:r>
        <w:t xml:space="preserve">          items,</w:t>
      </w:r>
    </w:p>
    <w:p>
      <w:r>
        <w:t xml:space="preserve">          totalAmount: totalGlobal,</w:t>
      </w:r>
    </w:p>
    <w:p>
      <w:r>
        <w:t xml:space="preserve">          paidAmount: bayarNum,</w:t>
      </w:r>
    </w:p>
    <w:p>
      <w:r>
        <w:t xml:space="preserve">          changeAmount: kembali,</w:t>
      </w:r>
    </w:p>
    <w:p>
      <w:r>
        <w:t xml:space="preserve">        }),</w:t>
      </w:r>
    </w:p>
    <w:p>
      <w:r>
        <w:t xml:space="preserve">      });</w:t>
      </w:r>
    </w:p>
    <w:p>
      <w:r>
        <w:t xml:space="preserve">    } catch (error) {</w:t>
      </w:r>
    </w:p>
    <w:p>
      <w:r>
        <w:t xml:space="preserve">      console.error("Gagal menyimpan transaksi:", error);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// Reset Data</w:t>
      </w:r>
    </w:p>
    <w:p>
      <w:r>
        <w:t xml:space="preserve">  const resetData = () =&gt; {</w:t>
      </w:r>
    </w:p>
    <w:p>
      <w:r>
        <w:t xml:space="preserve">    setQuantities({});</w:t>
      </w:r>
    </w:p>
    <w:p>
      <w:r>
        <w:t xml:space="preserve">    setBayar("");</w:t>
      </w:r>
    </w:p>
    <w:p>
      <w:r>
        <w:t xml:space="preserve">    setTotalGlobal(0);</w:t>
      </w:r>
    </w:p>
    <w:p>
      <w:r>
        <w:t xml:space="preserve">    setShowKembalian(false);</w:t>
      </w:r>
    </w:p>
    <w:p>
      <w:r>
        <w:t xml:space="preserve">    setShowStruk(false);</w:t>
      </w:r>
    </w:p>
    <w:p>
      <w:r>
        <w:t xml:space="preserve">    setAlertMsg("");</w:t>
      </w:r>
    </w:p>
    <w:p>
      <w:r>
        <w:t xml:space="preserve">  };</w:t>
      </w:r>
    </w:p>
    <w:p/>
    <w:p>
      <w:r>
        <w:t xml:space="preserve">  // Cetak Struk</w:t>
      </w:r>
    </w:p>
    <w:p>
      <w:r>
        <w:t xml:space="preserve">  const cetakStruk = () =&gt; {</w:t>
      </w:r>
    </w:p>
    <w:p>
      <w:r>
        <w:t xml:space="preserve">    if (totalGlobal === 0) {</w:t>
      </w:r>
    </w:p>
    <w:p>
      <w:r>
        <w:t xml:space="preserve">      setAlertMsg("⚠ Belum ada transaksi!");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const now = new Date();</w:t>
      </w:r>
    </w:p>
    <w:p>
      <w:r>
        <w:t xml:space="preserve">    const tgl = now.toLocaleDateString("id-ID", {</w:t>
      </w:r>
    </w:p>
    <w:p>
      <w:r>
        <w:t xml:space="preserve">      weekday: "long",</w:t>
      </w:r>
    </w:p>
    <w:p>
      <w:r>
        <w:t xml:space="preserve">      day: "2-digit",</w:t>
      </w:r>
    </w:p>
    <w:p>
      <w:r>
        <w:t xml:space="preserve">      month: "long",</w:t>
      </w:r>
    </w:p>
    <w:p>
      <w:r>
        <w:t xml:space="preserve">      year: "numeric",</w:t>
      </w:r>
    </w:p>
    <w:p>
      <w:r>
        <w:t xml:space="preserve">    });</w:t>
      </w:r>
    </w:p>
    <w:p>
      <w:r>
        <w:t xml:space="preserve">    const jam = now.toLocaleTimeString("id-ID");</w:t>
      </w:r>
    </w:p>
    <w:p>
      <w:r>
        <w:t xml:space="preserve">    const noStruk = "INV-" + Date.now().toString().slice(-8);</w:t>
      </w:r>
    </w:p>
    <w:p/>
    <w:p>
      <w:r>
        <w:t xml:space="preserve">    const items = products</w:t>
      </w:r>
    </w:p>
    <w:p>
      <w:r>
        <w:t xml:space="preserve">      .filter((p) =&gt; (quantities[p.id] || 0) &gt; 0)</w:t>
      </w:r>
    </w:p>
    <w:p>
      <w:r>
        <w:t xml:space="preserve">      .map((p) =&gt; ({</w:t>
      </w:r>
    </w:p>
    <w:p>
      <w:r>
        <w:t xml:space="preserve">        name: p.name,</w:t>
      </w:r>
    </w:p>
    <w:p>
      <w:r>
        <w:t xml:space="preserve">        qty: quantities[p.id],</w:t>
      </w:r>
    </w:p>
    <w:p>
      <w:r>
        <w:t xml:space="preserve">        subtotal: quantities[p.id] * p.price,</w:t>
      </w:r>
    </w:p>
    <w:p>
      <w:r>
        <w:t xml:space="preserve">      }));</w:t>
      </w:r>
    </w:p>
    <w:p/>
    <w:p>
      <w:r>
        <w:t xml:space="preserve">    const bayarNum = parseFloat(bayar) || 0;</w:t>
      </w:r>
    </w:p>
    <w:p/>
    <w:p>
      <w:r>
        <w:t xml:space="preserve">    setStrukData({</w:t>
      </w:r>
    </w:p>
    <w:p>
      <w:r>
        <w:t xml:space="preserve">      tgl,</w:t>
      </w:r>
    </w:p>
    <w:p>
      <w:r>
        <w:t xml:space="preserve">      jam,</w:t>
      </w:r>
    </w:p>
    <w:p>
      <w:r>
        <w:t xml:space="preserve">      noStruk,</w:t>
      </w:r>
    </w:p>
    <w:p>
      <w:r>
        <w:t xml:space="preserve">      items,</w:t>
      </w:r>
    </w:p>
    <w:p>
      <w:r>
        <w:t xml:space="preserve">      total: totalGlobal,</w:t>
      </w:r>
    </w:p>
    <w:p>
      <w:r>
        <w:t xml:space="preserve">      bayar: bayarNum,</w:t>
      </w:r>
    </w:p>
    <w:p>
      <w:r>
        <w:t xml:space="preserve">      kembali: bayarNum - totalGlobal,</w:t>
      </w:r>
    </w:p>
    <w:p>
      <w:r>
        <w:t xml:space="preserve">      customer: customer?.fullName || "Guest",</w:t>
      </w:r>
    </w:p>
    <w:p>
      <w:r>
        <w:t xml:space="preserve">    });</w:t>
      </w:r>
    </w:p>
    <w:p>
      <w:r>
        <w:t xml:space="preserve">    setShowStruk(true);</w:t>
      </w:r>
    </w:p>
    <w:p>
      <w:r>
        <w:t xml:space="preserve">  };</w:t>
      </w:r>
    </w:p>
    <w:p/>
    <w:p>
      <w:r>
        <w:t xml:space="preserve">  // Logout</w:t>
      </w:r>
    </w:p>
    <w:p>
      <w:r>
        <w:t xml:space="preserve">  const logoutUser = () =&gt; {</w:t>
      </w:r>
    </w:p>
    <w:p>
      <w:r>
        <w:t xml:space="preserve">    setUser(null);</w:t>
      </w:r>
    </w:p>
    <w:p>
      <w:r>
        <w:t xml:space="preserve">    setAlertMsg("✓ Berhasil logout");</w:t>
      </w:r>
    </w:p>
    <w:p>
      <w:r>
        <w:t xml:space="preserve">    setTimeout(() =&gt; setAlertMsg(""), 2000);</w:t>
      </w:r>
    </w:p>
    <w:p>
      <w:r>
        <w:t xml:space="preserve">  };</w:t>
      </w:r>
    </w:p>
    <w:p/>
    <w:p>
      <w:r>
        <w:t xml:space="preserve">  const logoutCustomer = () =&gt; {</w:t>
      </w:r>
    </w:p>
    <w:p>
      <w:r>
        <w:t xml:space="preserve">    setCustomer(null);</w:t>
      </w:r>
    </w:p>
    <w:p>
      <w:r>
        <w:t xml:space="preserve">    setAlertMsg("✓ Berhasil logout");</w:t>
      </w:r>
    </w:p>
    <w:p>
      <w:r>
        <w:t xml:space="preserve">    setTimeout(() =&gt; setAlertMsg(""), 2000);</w:t>
      </w:r>
    </w:p>
    <w:p>
      <w:r>
        <w:t xml:space="preserve">  };</w:t>
      </w:r>
    </w:p>
    <w:p/>
    <w:p>
      <w:r>
        <w:t xml:space="preserve">  // ============================================================</w:t>
      </w:r>
    </w:p>
    <w:p>
      <w:r>
        <w:t xml:space="preserve">  // LOGIN GATE: JIKA BELUM LOGIN ADMIN, HANYA TAMPILKAN LOGIN</w:t>
      </w:r>
    </w:p>
    <w:p>
      <w:r>
        <w:t xml:space="preserve">  // ============================================================</w:t>
      </w:r>
    </w:p>
    <w:p>
      <w:r>
        <w:t xml:space="preserve">  if (!user) {</w:t>
      </w:r>
    </w:p>
    <w:p>
      <w:r>
        <w:t xml:space="preserve">    return (</w:t>
      </w:r>
    </w:p>
    <w:p>
      <w:r>
        <w:t xml:space="preserve">      &lt;div style={{ background: "linear-gradient(135deg, #0a0a0a 0%, #1a1200 50%, #0a0a0a 100%)", color: "#f0f0f0", fontFamily: "'Outfit', sans-serif", minHeight: "100vh", display: "flex", alignItems: "center", justifyContent: "center", padding: "20px", position: "relative", overflow: "hidden" }}&gt;</w:t>
      </w:r>
    </w:p>
    <w:p>
      <w:r>
        <w:t xml:space="preserve">        {/* Background glow */}</w:t>
      </w:r>
    </w:p>
    <w:p>
      <w:r>
        <w:t xml:space="preserve">        &lt;div style={{ position: "absolute", top: "-30%", left: "50%", transform: "translateX(-50%)", width: "700px", height: "400px", background: "radial-gradient(ellipse, rgba(232,200,64,0.15) 0%, transparent 70%)", pointerEvents: "none" }} /&gt;</w:t>
      </w:r>
    </w:p>
    <w:p/>
    <w:p>
      <w:r>
        <w:t xml:space="preserve">        &lt;div style={{ position: "relative", width: "100%", maxWidth: "420px", textAlign: "center" }}&gt;</w:t>
      </w:r>
    </w:p>
    <w:p>
      <w:r>
        <w:t xml:space="preserve">          {/* Logo */}</w:t>
      </w:r>
    </w:p>
    <w:p>
      <w:r>
        <w:t xml:space="preserve">          &lt;div style={{ fontFamily: "'Bebas Neue', sans-serif", fontSize: "48px", letterSpacing: "6px", color: "#e8c840", marginBottom: "8px" }}&gt;</w:t>
      </w:r>
    </w:p>
    <w:p>
      <w:r>
        <w:t xml:space="preserve">            MOTO&lt;span style={{ color: "#f0f0f0" }}&gt;SHOP&lt;/span&gt;</w:t>
      </w:r>
    </w:p>
    <w:p>
      <w:r>
        <w:t xml:space="preserve">          &lt;/div&gt;</w:t>
      </w:r>
    </w:p>
    <w:p>
      <w:r>
        <w:t xml:space="preserve">          &lt;p style={{ fontSize: "13px", color: "#888", letterSpacing: "2px", textTransform: "uppercase", marginBottom: "35px" }}&gt;</w:t>
      </w:r>
    </w:p>
    <w:p>
      <w:r>
        <w:t xml:space="preserve">            Sistem Kasir Toko Motor Online</w:t>
      </w:r>
    </w:p>
    <w:p>
      <w:r>
        <w:t xml:space="preserve">          &lt;/p&gt;</w:t>
      </w:r>
    </w:p>
    <w:p/>
    <w:p>
      <w:r>
        <w:t xml:space="preserve">          {/* Form Login */}</w:t>
      </w:r>
    </w:p>
    <w:p>
      <w:r>
        <w:t xml:space="preserve">          &lt;div style={{ background: "#1a1a1a", border: "1px solid #2a2a2a", borderRadius: "16px", padding: "35px 30px", boxShadow: "0 8px 32px rgba(0,0,0,0.5)" }}&gt;</w:t>
      </w:r>
    </w:p>
    <w:p>
      <w:r>
        <w:t xml:space="preserve">            &lt;h2 style={{ fontFamily: "'Bebas Neue', sans-serif", fontSize: "28px", letterSpacing: "3px", color: "#e8c840", marginBottom: "6px" }}&gt;</w:t>
      </w:r>
    </w:p>
    <w:p>
      <w:r>
        <w:t xml:space="preserve">              LOGIN ADMIN</w:t>
      </w:r>
    </w:p>
    <w:p>
      <w:r>
        <w:t xml:space="preserve">            &lt;/h2&gt;</w:t>
      </w:r>
    </w:p>
    <w:p>
      <w:r>
        <w:t xml:space="preserve">            &lt;p style={{ fontSize: "12px", color: "#888", marginBottom: "25px" }}&gt;</w:t>
      </w:r>
    </w:p>
    <w:p>
      <w:r>
        <w:t xml:space="preserve">              Masukkan username &amp;amp; password untuk mengakses sistem</w:t>
      </w:r>
    </w:p>
    <w:p>
      <w:r>
        <w:t xml:space="preserve">            &lt;/p&gt;</w:t>
      </w:r>
    </w:p>
    <w:p/>
    <w:p>
      <w:r>
        <w:t xml:space="preserve">            {alertMsg &amp;&amp; (</w:t>
      </w:r>
    </w:p>
    <w:p>
      <w:r>
        <w:t xml:space="preserve">              &lt;div style={{ background: alertMsg.includes("✓") ? "rgba(34,197,94,0.12)" : "rgba(255,87,51,0.12)", border: alertMsg.includes("✓") ? "1px solid rgba(34,197,94,0.4)" : "1px solid rgba(255,87,51,0.4)", color: alertMsg.includes("✓") ? "#4ade80" : "#ff8a72", borderRadius: "10px", padding: "12px 16px", fontSize: "13px", marginBottom: "16px" }}&gt;</w:t>
      </w:r>
    </w:p>
    <w:p>
      <w:r>
        <w:t xml:space="preserve">                {alertMsg}</w:t>
      </w:r>
    </w:p>
    <w:p>
      <w:r>
        <w:t xml:space="preserve">              &lt;/div&gt;</w:t>
      </w:r>
    </w:p>
    <w:p>
      <w:r>
        <w:t xml:space="preserve">            )}</w:t>
      </w:r>
    </w:p>
    <w:p/>
    <w:p>
      <w:r>
        <w:t xml:space="preserve">            &lt;form onSubmit={handleUserLogin}&gt;</w:t>
      </w:r>
    </w:p>
    <w:p>
      <w:r>
        <w:t xml:space="preserve">              &lt;div style={{ textAlign: "left", marginBottom: "12px" }}&gt;</w:t>
      </w:r>
    </w:p>
    <w:p>
      <w:r>
        <w:t xml:space="preserve">                &lt;label style={{ fontSize: "11px", color: "#888", letterSpacing: "2px", textTransform: "uppercase", marginBottom: "6px", display: "block" }}&gt;</w:t>
      </w:r>
    </w:p>
    <w:p>
      <w:r>
        <w:t xml:space="preserve">                  Username</w:t>
      </w:r>
    </w:p>
    <w:p>
      <w:r>
        <w:t xml:space="preserve">                &lt;/label&gt;</w:t>
      </w:r>
    </w:p>
    <w:p>
      <w:r>
        <w:t xml:space="preserve">                &lt;input</w:t>
      </w:r>
    </w:p>
    <w:p>
      <w:r>
        <w:t xml:space="preserve">                  type="text"</w:t>
      </w:r>
    </w:p>
    <w:p>
      <w:r>
        <w:t xml:space="preserve">                  placeholder="Masukkan username"</w:t>
      </w:r>
    </w:p>
    <w:p>
      <w:r>
        <w:t xml:space="preserve">                  value={username}</w:t>
      </w:r>
    </w:p>
    <w:p>
      <w:r>
        <w:t xml:space="preserve">                  onChange={(e) =&gt; setUsername(e.target.value)}</w:t>
      </w:r>
    </w:p>
    <w:p>
      <w:r>
        <w:t xml:space="preserve">                  style={{ width: "100%", background: "#0f0f0f", border: "1px solid #2a2a2a", color: "#f0f0f0", fontSize: "15px", padding: "12px 16px", borderRadius: "10px", outline: "none" }}</w:t>
      </w:r>
    </w:p>
    <w:p>
      <w:r>
        <w:t xml:space="preserve">                  autoFocus</w:t>
      </w:r>
    </w:p>
    <w:p>
      <w:r>
        <w:t xml:space="preserve">                /&gt;</w:t>
      </w:r>
    </w:p>
    <w:p>
      <w:r>
        <w:t xml:space="preserve">              &lt;/div&gt;</w:t>
      </w:r>
    </w:p>
    <w:p/>
    <w:p>
      <w:r>
        <w:t xml:space="preserve">              &lt;div style={{ textAlign: "left", marginBottom: "20px" }}&gt;</w:t>
      </w:r>
    </w:p>
    <w:p>
      <w:r>
        <w:t xml:space="preserve">                &lt;label style={{ fontSize: "11px", color: "#888", letterSpacing: "2px", textTransform: "uppercase", marginBottom: "6px", display: "block" }}&gt;</w:t>
      </w:r>
    </w:p>
    <w:p>
      <w:r>
        <w:t xml:space="preserve">                  Password</w:t>
      </w:r>
    </w:p>
    <w:p>
      <w:r>
        <w:t xml:space="preserve">                &lt;/label&gt;</w:t>
      </w:r>
    </w:p>
    <w:p>
      <w:r>
        <w:t xml:space="preserve">                &lt;input</w:t>
      </w:r>
    </w:p>
    <w:p>
      <w:r>
        <w:t xml:space="preserve">                  type="password"</w:t>
      </w:r>
    </w:p>
    <w:p>
      <w:r>
        <w:t xml:space="preserve">                  placeholder="Masukkan password"</w:t>
      </w:r>
    </w:p>
    <w:p>
      <w:r>
        <w:t xml:space="preserve">                  value={password}</w:t>
      </w:r>
    </w:p>
    <w:p>
      <w:r>
        <w:t xml:space="preserve">                  onChange={(e) =&gt; setPassword(e.target.value)}</w:t>
      </w:r>
    </w:p>
    <w:p>
      <w:r>
        <w:t xml:space="preserve">                  style={{ width: "100%", background: "#0f0f0f", border: "1px solid #2a2a2a", color: "#f0f0f0", fontSize: "15px", padding: "12px 16px", borderRadius: "10px", outline: "none" }}</w:t>
      </w:r>
    </w:p>
    <w:p>
      <w:r>
        <w:t xml:space="preserve">                /&gt;</w:t>
      </w:r>
    </w:p>
    <w:p>
      <w:r>
        <w:t xml:space="preserve">              &lt;/div&gt;</w:t>
      </w:r>
    </w:p>
    <w:p/>
    <w:p>
      <w:r>
        <w:t xml:space="preserve">              &lt;button</w:t>
      </w:r>
    </w:p>
    <w:p>
      <w:r>
        <w:t xml:space="preserve">                type="submit"</w:t>
      </w:r>
    </w:p>
    <w:p>
      <w:r>
        <w:t xml:space="preserve">                disabled={isLoading}</w:t>
      </w:r>
    </w:p>
    <w:p>
      <w:r>
        <w:t xml:space="preserve">                style={{ width: "100%", background: isLoading ? "#888" : "#e8c840", color: "#000", padding: "14px", borderRadius: "10px", fontSize: "14px", fontWeight: 700, letterSpacing: "2px", border: "none", cursor: isLoading ? "not-allowed" : "pointer", textTransform: "uppercase", transition: "all 0.2s" }}</w:t>
      </w:r>
    </w:p>
    <w:p>
      <w:r>
        <w:t xml:space="preserve">              &gt;</w:t>
      </w:r>
    </w:p>
    <w:p>
      <w:r>
        <w:t xml:space="preserve">                {isLoading ? "⏳ Memproses..." : " Login"}</w:t>
      </w:r>
    </w:p>
    <w:p>
      <w:r>
        <w:t xml:space="preserve">              &lt;/button&gt;</w:t>
      </w:r>
    </w:p>
    <w:p>
      <w:r>
        <w:t xml:space="preserve">            &lt;/form&gt;</w:t>
      </w:r>
    </w:p>
    <w:p/>
    <w:p>
      <w:r>
        <w:t xml:space="preserve">            &lt;div style={{ marginTop: "20px", paddingTop: "20px", borderTop: "1px solid #2a2a2a" }}&gt;</w:t>
      </w:r>
    </w:p>
    <w:p>
      <w:r>
        <w:t xml:space="preserve">              &lt;button</w:t>
      </w:r>
    </w:p>
    <w:p>
      <w:r>
        <w:t xml:space="preserve">                onClick={() =&gt; {</w:t>
      </w:r>
    </w:p>
    <w:p>
      <w:r>
        <w:t xml:space="preserve">                  setUserRegisterOpen(true);</w:t>
      </w:r>
    </w:p>
    <w:p>
      <w:r>
        <w:t xml:space="preserve">                  setAlertMsg("");</w:t>
      </w:r>
    </w:p>
    <w:p>
      <w:r>
        <w:t xml:space="preserve">                }}</w:t>
      </w:r>
    </w:p>
    <w:p>
      <w:r>
        <w:t xml:space="preserve">                style={{ background: "transparent", border: "1px solid #e8c840", color: "#e8c840", padding: "10px 20px", borderRadius: "10px", fontSize: "12px", fontWeight: 600, cursor: "pointer" }}</w:t>
      </w:r>
    </w:p>
    <w:p>
      <w:r>
        <w:t xml:space="preserve">              &gt;</w:t>
      </w:r>
    </w:p>
    <w:p>
      <w:r>
        <w:t xml:space="preserve">                 Belum punya akun? Daftar di sini</w:t>
      </w:r>
    </w:p>
    <w:p>
      <w:r>
        <w:t xml:space="preserve">              &lt;/button&gt;</w:t>
      </w:r>
    </w:p>
    <w:p>
      <w:r>
        <w:t xml:space="preserve">            &lt;/div&gt;</w:t>
      </w:r>
    </w:p>
    <w:p/>
    <w:p>
      <w:r>
        <w:t xml:space="preserve">            {/* Default credential hint */}</w:t>
      </w:r>
    </w:p>
    <w:p>
      <w:r>
        <w:t xml:space="preserve">            &lt;div style={{ marginTop: "18px", fontSize: "11px", color: "#666", fontStyle: "italic" }}&gt;</w:t>
      </w:r>
    </w:p>
    <w:p>
      <w:r>
        <w:t xml:space="preserve">              Default: username &lt;span style={{ color: "#e8c840" }}&gt;admin&lt;/span&gt; / password &lt;span style={{ color: "#e8c840" }}&gt;admin123&lt;/span&gt;</w:t>
      </w:r>
    </w:p>
    <w:p>
      <w:r>
        <w:t xml:space="preserve">            &lt;/div&gt;</w:t>
      </w:r>
    </w:p>
    <w:p>
      <w:r>
        <w:t xml:space="preserve">          &lt;/div&gt;</w:t>
      </w:r>
    </w:p>
    <w:p/>
    <w:p>
      <w:r>
        <w:t xml:space="preserve">          &lt;p style={{ marginTop: "25px", fontSize: "11px", color: "#444", letterSpacing: "1px" }}&gt;</w:t>
      </w:r>
    </w:p>
    <w:p>
      <w:r>
        <w:t xml:space="preserve">            © 2025 MotoShop Indonesia · Sistem Kasir Toko Motor</w:t>
      </w:r>
    </w:p>
    <w:p>
      <w:r>
        <w:t xml:space="preserve">          &lt;/p&gt;</w:t>
      </w:r>
    </w:p>
    <w:p>
      <w:r>
        <w:t xml:space="preserve">        &lt;/div&gt;</w:t>
      </w:r>
    </w:p>
    <w:p/>
    <w:p>
      <w:r>
        <w:t xml:space="preserve">        {/* MODAL REGISTER USER (ADMIN) */}</w:t>
      </w:r>
    </w:p>
    <w:p>
      <w:r>
        <w:t xml:space="preserve">        {userRegisterOpen &amp;&amp; (</w:t>
      </w:r>
    </w:p>
    <w:p>
      <w:r>
        <w:t xml:space="preserve">          &lt;div style={{ position: "fixed", inset: 0, background: "rgba(0,0,0,0.85)", display: "flex", alignItems: "center", justifyContent: "center", zIndex: 1000 }} onClick={() =&gt; setUserRegisterOpen(false)}&gt;</w:t>
      </w:r>
    </w:p>
    <w:p>
      <w:r>
        <w:t xml:space="preserve">            &lt;div style={{ background: "#1a1a1a", border: "1px solid #2a2a2a", borderRadius: "16px", padding: "30px", width: "90%", maxWidth: "400px", maxHeight: "90vh", overflow: "auto" }} onClick={(e) =&gt; e.stopPropagation()}&gt;</w:t>
      </w:r>
    </w:p>
    <w:p>
      <w:r>
        <w:t xml:space="preserve">              &lt;h3 style={{ fontFamily: "'Bebas Neue', sans-serif", fontSize: "24px", letterSpacing: "2px", color: "#e8c840", marginBottom: "20px", textAlign: "center" }}&gt;DAFTAR ADMIN&lt;/h3&gt;</w:t>
      </w:r>
    </w:p>
    <w:p>
      <w:r>
        <w:t xml:space="preserve">              &lt;form onSubmit={handleUserRegister}&gt;</w:t>
      </w:r>
    </w:p>
    <w:p>
      <w:r>
        <w:t xml:space="preserve">                &lt;input type="text" placeholder="Username" value={username} onChange={(e) =&gt; setUsername(e.target.value)}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  &lt;input type="text" placeholder="Nama Lengkap" value={fullName} onChange={(e) =&gt; setFullName(e.target.value)}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  &lt;input type="email" placeholder="Email" value={email} onChange={(e) =&gt; setEmail(e.target.value)}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  &lt;select value={role} onChange={(e) =&gt; setRole(e.target.value)} style={{ width: "100%", background: "#0f0f0f", border: "1px solid #2a2a2a", color: "#f0f0f0", padding: "12px 16px", borderRadius: "10px", marginBottom: "12px", outline: "none" }}&gt;</w:t>
      </w:r>
    </w:p>
    <w:p>
      <w:r>
        <w:t xml:space="preserve">                  &lt;option value="admin"&gt;Admin&lt;/option&gt;</w:t>
      </w:r>
    </w:p>
    <w:p>
      <w:r>
        <w:t xml:space="preserve">                  &lt;option value="staff"&gt;Staff&lt;/option&gt;</w:t>
      </w:r>
    </w:p>
    <w:p>
      <w:r>
        <w:t xml:space="preserve">                &lt;/select&gt;</w:t>
      </w:r>
    </w:p>
    <w:p>
      <w:r>
        <w:t xml:space="preserve">                &lt;input type="password" placeholder="Password" value={password} onChange={(e) =&gt; setPassword(e.target.value)} style={{ width: "100%", background: "#0f0f0f", border: "1px solid #2a2a2a", color: "#f0f0f0", padding: "12px 16px", borderRadius: "10px", marginBottom: "20px", outline: "none" }} /&gt;</w:t>
      </w:r>
    </w:p>
    <w:p>
      <w:r>
        <w:t xml:space="preserve">                &lt;button type="submit" style={{ width: "100%", background: "#e8c840", color: "#000", padding: "12px", borderRadius: "10px", fontWeight: 600, border: "none", cursor: "pointer" }}&gt;Daftar&lt;/button&gt;</w:t>
      </w:r>
    </w:p>
    <w:p>
      <w:r>
        <w:t xml:space="preserve">              &lt;/form&gt;</w:t>
      </w:r>
    </w:p>
    <w:p>
      <w:r>
        <w:t xml:space="preserve">              &lt;button onClick={() =&gt; setUserRegisterOpen(false)} style={{ width: "100%", marginTop: "10px", background: "transparent", border: "1px solid #444", color: "#888", padding: "10px", borderRadius: "10px", cursor: "pointer" }}&gt;Batal&lt;/button&gt;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)}</w:t>
      </w:r>
    </w:p>
    <w:p>
      <w:r>
        <w:t xml:space="preserve">      &lt;/div&gt;</w:t>
      </w:r>
    </w:p>
    <w:p>
      <w:r>
        <w:t xml:space="preserve">    );</w:t>
      </w:r>
    </w:p>
    <w:p>
      <w:r>
        <w:t xml:space="preserve">  }</w:t>
      </w:r>
    </w:p>
    <w:p/>
    <w:p>
      <w:r>
        <w:t xml:space="preserve">  // ============================================================</w:t>
      </w:r>
    </w:p>
    <w:p>
      <w:r>
        <w:t xml:space="preserve">  // HALAMAN UTAMA (SETELAH LOGIN ADMIN)</w:t>
      </w:r>
    </w:p>
    <w:p>
      <w:r>
        <w:t xml:space="preserve">  // ============================================================</w:t>
      </w:r>
    </w:p>
    <w:p>
      <w:r>
        <w:t xml:space="preserve">  return (</w:t>
      </w:r>
    </w:p>
    <w:p>
      <w:r>
        <w:t xml:space="preserve">    &lt;div style={{ background: "#0a0a0a", color: "#f0f0f0", fontFamily: "'Outfit', sans-serif", minHeight: "100vh" }}&gt;</w:t>
      </w:r>
    </w:p>
    <w:p>
      <w:r>
        <w:t xml:space="preserve">      {/* Import Google Fonts */}</w:t>
      </w:r>
    </w:p>
    <w:p>
      <w:r>
        <w:t xml:space="preserve">      &lt;style&gt;{`</w:t>
      </w:r>
    </w:p>
    <w:p>
      <w:r>
        <w:t xml:space="preserve">        @import url('https://fonts.googleapis.com/css2?family=Bebas+Neue&amp;family=Outfit:wght@300;400;500;600&amp;display=swap');</w:t>
      </w:r>
    </w:p>
    <w:p>
      <w:r>
        <w:t xml:space="preserve">        .font-display { font-family: 'Bebas Neue', sans-serif; }</w:t>
      </w:r>
    </w:p>
    <w:p>
      <w:r>
        <w:t xml:space="preserve">        .font-body { font-family: 'Outfit', sans-serif; }</w:t>
      </w:r>
    </w:p>
    <w:p>
      <w:r>
        <w:t xml:space="preserve">        @keyframes fadeIn { from { opacity:0; transform:translateY(8px); } to { opacity:1; transform:translateY(0); } }</w:t>
      </w:r>
    </w:p>
    <w:p>
      <w:r>
        <w:t xml:space="preserve">        .animate-fadeIn { animation: fadeIn 0.4s ease both; }</w:t>
      </w:r>
    </w:p>
    <w:p>
      <w:r>
        <w:t xml:space="preserve">      `}&lt;/style&gt;</w:t>
      </w:r>
    </w:p>
    <w:p/>
    <w:p>
      <w:r>
        <w:t xml:space="preserve">      {/* HEADER */}</w:t>
      </w:r>
    </w:p>
    <w:p>
      <w:r>
        <w:t xml:space="preserve">      &lt;header style={{ background: "#141414", borderBottom: "1px solid #2a2a2a", padding: "0 40px", display: "flex", alignItems: "center", justifyContent: "space-between", height: "70px", position: "sticky", top: 0, zIndex: 100 }}&gt;</w:t>
      </w:r>
    </w:p>
    <w:p>
      <w:r>
        <w:t xml:space="preserve">        &lt;div className="font-display" style={{ fontSize: "28px", letterSpacing: "3px", color: "#e8c840" }}&gt;</w:t>
      </w:r>
    </w:p>
    <w:p>
      <w:r>
        <w:t xml:space="preserve">          MOTO&lt;span style={{ color: "#f0f0f0" }}&gt;SHOP&lt;/span&gt;</w:t>
      </w:r>
    </w:p>
    <w:p>
      <w:r>
        <w:t xml:space="preserve">        &lt;/div&gt;</w:t>
      </w:r>
    </w:p>
    <w:p>
      <w:r>
        <w:t xml:space="preserve">        &lt;div style={{ display: "flex", alignItems: "center", gap: "20px" }}&gt;</w:t>
      </w:r>
    </w:p>
    <w:p>
      <w:r>
        <w:t xml:space="preserve">          &lt;div style={{ fontSize: "12px", color: "#888", textTransform: "uppercase", letterSpacing: "2px" }}&gt;</w:t>
      </w:r>
    </w:p>
    <w:p>
      <w:r>
        <w:t xml:space="preserve">            Toko Motor Online — Indonesia</w:t>
      </w:r>
    </w:p>
    <w:p>
      <w:r>
        <w:t xml:space="preserve">          &lt;/div&gt;</w:t>
      </w:r>
    </w:p>
    <w:p>
      <w:r>
        <w:t xml:space="preserve">          {/* User Auth Buttons */}</w:t>
      </w:r>
    </w:p>
    <w:p>
      <w:r>
        <w:t xml:space="preserve">          {user ? (</w:t>
      </w:r>
    </w:p>
    <w:p>
      <w:r>
        <w:t xml:space="preserve">            &lt;div style={{ display: "flex", alignItems: "center", gap: "10px" }}&gt;</w:t>
      </w:r>
    </w:p>
    <w:p>
      <w:r>
        <w:t xml:space="preserve">              &lt;span style={{ fontSize: "13px", color: "#e8c840" }}&gt; {user.fullName}&lt;/span&gt;</w:t>
      </w:r>
    </w:p>
    <w:p>
      <w:r>
        <w:t xml:space="preserve">              &lt;button onClick={logoutUser} className="btn" style={{ background: "transparent", border: "1px solid #444", color: "#888", padding: "6px 12px", borderRadius: "6px", fontSize: "12px", cursor: "pointer" }}&gt;</w:t>
      </w:r>
    </w:p>
    <w:p>
      <w:r>
        <w:t xml:space="preserve">                Logout</w:t>
      </w:r>
    </w:p>
    <w:p>
      <w:r>
        <w:t xml:space="preserve">              &lt;/button&gt;</w:t>
      </w:r>
    </w:p>
    <w:p>
      <w:r>
        <w:t xml:space="preserve">            &lt;/div&gt;</w:t>
      </w:r>
    </w:p>
    <w:p>
      <w:r>
        <w:t xml:space="preserve">          ) : (</w:t>
      </w:r>
    </w:p>
    <w:p>
      <w:r>
        <w:t xml:space="preserve">            &lt;div style={{ display: "flex", gap: "8px" }}&gt;</w:t>
      </w:r>
    </w:p>
    <w:p>
      <w:r>
        <w:t xml:space="preserve">              &lt;button onClick={() =&gt; setUserLoginOpen(true)} className="btn" style={{ background: "#e8c840", color: "#000", padding: "6px 14px", borderRadius: "6px", fontSize: "12px", fontWeight: 600, border: "none", cursor: "pointer" }}&gt;</w:t>
      </w:r>
    </w:p>
    <w:p>
      <w:r>
        <w:t xml:space="preserve">                Login Admin</w:t>
      </w:r>
    </w:p>
    <w:p>
      <w:r>
        <w:t xml:space="preserve">              &lt;/button&gt;</w:t>
      </w:r>
    </w:p>
    <w:p>
      <w:r>
        <w:t xml:space="preserve">              &lt;button onClick={() =&gt; setUserRegisterOpen(true)} className="btn" style={{ background: "transparent", border: "1px solid #e8c840", color: "#e8c840", padding: "6px 14px", borderRadius: "6px", fontSize: "12px", fontWeight: 600, cursor: "pointer" }}&gt;</w:t>
      </w:r>
    </w:p>
    <w:p>
      <w:r>
        <w:t xml:space="preserve">                Daftar Admin</w:t>
      </w:r>
    </w:p>
    <w:p>
      <w:r>
        <w:t xml:space="preserve">              &lt;/button&gt;</w:t>
      </w:r>
    </w:p>
    <w:p>
      <w:r>
        <w:t xml:space="preserve">            &lt;/div&gt;</w:t>
      </w:r>
    </w:p>
    <w:p>
      <w:r>
        <w:t xml:space="preserve">          )}</w:t>
      </w:r>
    </w:p>
    <w:p>
      <w:r>
        <w:t xml:space="preserve">        &lt;/div&gt;</w:t>
      </w:r>
    </w:p>
    <w:p>
      <w:r>
        <w:t xml:space="preserve">      &lt;/header&gt;</w:t>
      </w:r>
    </w:p>
    <w:p/>
    <w:p>
      <w:r>
        <w:t xml:space="preserve">      {/* HERO */}</w:t>
      </w:r>
    </w:p>
    <w:p>
      <w:r>
        <w:t xml:space="preserve">      &lt;div style={{ background: "linear-gradient(135deg, #0a0a0a 0%, #1a1200 50%, #0a0a0a 100%)", padding: "60px 40px 50px", textAlign: "center", position: "relative", overflow: "hidden" }}&gt;</w:t>
      </w:r>
    </w:p>
    <w:p>
      <w:r>
        <w:t xml:space="preserve">        &lt;div style={{ position: "absolute", top: "-50%", left: "50%", transform: "translateX(-50%)", width: "600px", height: "300px", background: "radial-gradient(ellipse, rgba(232,200,64,0.12) 0%, transparent 70%)", pointerEvents: "none" }} /&gt;</w:t>
      </w:r>
    </w:p>
    <w:p>
      <w:r>
        <w:t xml:space="preserve">        &lt;h1 className="font-display" style={{ fontSize: "clamp(48px, 8vw, 96px)", letterSpacing: "6px", lineHeight: 1, color: "#f0f0f0", position: "relative" }}&gt;</w:t>
      </w:r>
    </w:p>
    <w:p>
      <w:r>
        <w:t xml:space="preserve">          PILIH&lt;br /&gt;&lt;span style={{ color: "#e8c840" }}&gt;MOTOR&lt;/span&gt;&lt;br /&gt;TERBAIK</w:t>
      </w:r>
    </w:p>
    <w:p>
      <w:r>
        <w:t xml:space="preserve">        &lt;/h1&gt;</w:t>
      </w:r>
    </w:p>
    <w:p>
      <w:r>
        <w:t xml:space="preserve">        &lt;p style={{ marginTop: "14px", fontSize: "15px", color: "#888", letterSpacing: "1px" }}&gt;</w:t>
      </w:r>
    </w:p>
    <w:p>
      <w:r>
        <w:t xml:space="preserve">          Produk Unggulan · Harga Transparan · Proses Cepat</w:t>
      </w:r>
    </w:p>
    <w:p>
      <w:r>
        <w:t xml:space="preserve">        &lt;/p&gt;</w:t>
      </w:r>
    </w:p>
    <w:p>
      <w:r>
        <w:t xml:space="preserve">      &lt;/div&gt;</w:t>
      </w:r>
    </w:p>
    <w:p/>
    <w:p>
      <w:r>
        <w:t xml:space="preserve">      {/* SECTION TITLE */}</w:t>
      </w:r>
    </w:p>
    <w:p>
      <w:r>
        <w:t xml:space="preserve">      &lt;div style={{ padding: "40px 40px 0", display: "flex", alignItems: "center", gap: "16px" }}&gt;</w:t>
      </w:r>
    </w:p>
    <w:p>
      <w:r>
        <w:t xml:space="preserve">        &lt;h2 className="font-display" style={{ fontSize: "36px", letterSpacing: "4px", color: "#f0f0f0" }}&gt;PILIHAN MOTOR&lt;/h2&gt;</w:t>
      </w:r>
    </w:p>
    <w:p>
      <w:r>
        <w:t xml:space="preserve">        &lt;div style={{ flex: 1, height: "1px", background: "#2a2a2a" }} /&gt;</w:t>
      </w:r>
    </w:p>
    <w:p>
      <w:r>
        <w:t xml:space="preserve">        {user &amp;&amp; (</w:t>
      </w:r>
    </w:p>
    <w:p>
      <w:r>
        <w:t xml:space="preserve">          &lt;button onClick={() =&gt; setAddProductOpen(true)} style={{ background: "#e8c840", color: "#000", padding: "10px 20px", borderRadius: "10px", fontSize: "13px", fontWeight: 700, border: "none", cursor: "pointer", display: "flex", alignItems: "center", gap: "6px" }}&gt;</w:t>
      </w:r>
    </w:p>
    <w:p>
      <w:r>
        <w:t xml:space="preserve">            ➕ Tambah Barang</w:t>
      </w:r>
    </w:p>
    <w:p>
      <w:r>
        <w:t xml:space="preserve">          &lt;/button&gt;</w:t>
      </w:r>
    </w:p>
    <w:p>
      <w:r>
        <w:t xml:space="preserve">        )}</w:t>
      </w:r>
    </w:p>
    <w:p>
      <w:r>
        <w:t xml:space="preserve">      &lt;/div&gt;</w:t>
      </w:r>
    </w:p>
    <w:p/>
    <w:p>
      <w:r>
        <w:t xml:space="preserve">      {/* PRODUK GRID */}</w:t>
      </w:r>
    </w:p>
    <w:p>
      <w:r>
        <w:t xml:space="preserve">      &lt;div style={{ display: "grid", gridTemplateColumns: "repeat(auto-fill, minmax(260px, 1fr))", gap: "20px", padding: "24px 40px 40px" }}&gt;</w:t>
      </w:r>
    </w:p>
    <w:p>
      <w:r>
        <w:t xml:space="preserve">        {products.map((p, idx) =&gt; (</w:t>
      </w:r>
    </w:p>
    <w:p>
      <w:r>
        <w:t xml:space="preserve">          &lt;div key={p.id} className="animate-fadeIn" style={{ background: "#1a1a1a", border: "1px solid #2a2a2a", borderRadius: "16px", overflow: "hidden", transition: "all 0.25s ease", animationDelay: `${idx * 0.05}s` }} onMouseEnter={(e) =&gt; { e.currentTarget.style.transform = "translateY(-4px)"; e.currentTarget.style.borderColor = "#e8c840"; e.currentTarget.style.boxShadow = "0 8px 32px rgba(232,200,64,0.12)"; }} onMouseLeave={(e) =&gt; { e.currentTarget.style.transform = "translateY(0)"; e.currentTarget.style.borderColor = "#2a2a2a"; e.currentTarget.style.boxShadow = "none"; }}&gt;</w:t>
      </w:r>
    </w:p>
    <w:p>
      <w:r>
        <w:t xml:space="preserve">            &lt;div style={{ position: "relative", height: "180px", background: "#111", overflow: "hidden" }}&gt;</w:t>
      </w:r>
    </w:p>
    <w:p>
      <w:r>
        <w:t xml:space="preserve">              &lt;span className="font-display" style={{ position: "absolute", top: "10px", left: "10px", background: "#e8c840", color: "#000", fontSize: "12px", letterSpacing: "2px", padding: "3px 10px", borderRadius: "6px" }}&gt;</w:t>
      </w:r>
    </w:p>
    <w:p>
      <w:r>
        <w:t xml:space="preserve">                {p.brand.toUpperCase()}</w:t>
      </w:r>
    </w:p>
    <w:p>
      <w:r>
        <w:t xml:space="preserve">              &lt;/span&gt;</w:t>
      </w:r>
    </w:p>
    <w:p>
      <w:r>
        <w:t xml:space="preserve">              {user &amp;&amp; (</w:t>
      </w:r>
    </w:p>
    <w:p>
      <w:r>
        <w:t xml:space="preserve">                &lt;button onClick={() =&gt; handleDeleteProduct(p.id)} style={{ position: "absolute", top: "10px", right: "10px", background: "#ff5733", color: "#fff", border: "none", borderRadius: "6px", padding: "4px 8px", fontSize: "11px", cursor: "pointer" }}&gt;</w:t>
      </w:r>
    </w:p>
    <w:p>
      <w:r>
        <w:t xml:space="preserve">                  ️</w:t>
      </w:r>
    </w:p>
    <w:p>
      <w:r>
        <w:t xml:space="preserve">                &lt;/button&gt;</w:t>
      </w:r>
    </w:p>
    <w:p>
      <w:r>
        <w:t xml:space="preserve">              )}</w:t>
      </w:r>
    </w:p>
    <w:p>
      <w:r>
        <w:t xml:space="preserve">              {/* Gambar produk - coding PERSIS SAMA dengan bagian A asli */}</w:t>
      </w:r>
    </w:p>
    <w:p>
      <w:r>
        <w:t xml:space="preserve">              &lt;img</w:t>
      </w:r>
    </w:p>
    <w:p>
      <w:r>
        <w:t xml:space="preserve">                src={p.imageUrl || "1.jpeg"}</w:t>
      </w:r>
    </w:p>
    <w:p>
      <w:r>
        <w:t xml:space="preserve">                alt={p.name}</w:t>
      </w:r>
    </w:p>
    <w:p>
      <w:r>
        <w:t xml:space="preserve">                onError={(e) =&gt; {</w:t>
      </w:r>
    </w:p>
    <w:p>
      <w:r>
        <w:t xml:space="preserve">                  const img = e.currentTarget as HTMLImageElement;</w:t>
      </w:r>
    </w:p>
    <w:p>
      <w:r>
        <w:t xml:space="preserve">                  // Fallback PERSIS seperti bagian A asli</w:t>
      </w:r>
    </w:p>
    <w:p>
      <w:r>
        <w:t xml:space="preserve">                  const fallbackMap: Record&lt;string, string&gt; = {</w:t>
      </w:r>
    </w:p>
    <w:p>
      <w:r>
        <w:t xml:space="preserve">                    "Honda Beat": "https://upload.wikimedia.org/wikipedia/commons/thumb/e/e3/Honda_beat_2013.jpg/640px-Honda_beat_2013.jpg",</w:t>
      </w:r>
    </w:p>
    <w:p>
      <w:r>
        <w:t xml:space="preserve">                    "Yamaha NMAX": "https://upload.wikimedia.org/wikipedia/commons/thumb/3/35/Yamaha_NMAX_2020.jpg/640px-Yamaha_NMAX_2020.jpg",</w:t>
      </w:r>
    </w:p>
    <w:p>
      <w:r>
        <w:t xml:space="preserve">                    "Kawasaki Ninja": "https://upload.wikimedia.org/wikipedia/commons/thumb/5/54/Kawasaki_Ninja_400_%282018%29.jpg/640px-Kawasaki_Ninja_400_%282018%29.jpg",</w:t>
      </w:r>
    </w:p>
    <w:p>
      <w:r>
        <w:t xml:space="preserve">                    "Suzuki Satria": "https://upload.wikimedia.org/wikipedia/commons/thumb/a/a3/Suzuki_Satria_F150.jpg/640px-Suzuki_Satria_F150.jpg",</w:t>
      </w:r>
    </w:p>
    <w:p>
      <w:r>
        <w:t xml:space="preserve">                    "Vespa Sprint": "https://upload.wikimedia.org/wikipedia/commons/thumb/6/65/Vespa_Sprint_2021.jpg/640px-Vespa_Sprint_2021.jpg",</w:t>
      </w:r>
    </w:p>
    <w:p>
      <w:r>
        <w:t xml:space="preserve">                  };</w:t>
      </w:r>
    </w:p>
    <w:p>
      <w:r>
        <w:t xml:space="preserve">                  img.src = fallbackMap[p.name] || "https://upload.wikimedia.org/wikipedia/commons/thumb/e/e3/Honda_beat_2013.jpg/640px-Honda_beat_2013.jpg";</w:t>
      </w:r>
    </w:p>
    <w:p>
      <w:r>
        <w:t xml:space="preserve">                }}</w:t>
      </w:r>
    </w:p>
    <w:p>
      <w:r>
        <w:t xml:space="preserve">                style={{</w:t>
      </w:r>
    </w:p>
    <w:p>
      <w:r>
        <w:t xml:space="preserve">                  width: "100%",</w:t>
      </w:r>
    </w:p>
    <w:p>
      <w:r>
        <w:t xml:space="preserve">                  height: "100%",</w:t>
      </w:r>
    </w:p>
    <w:p>
      <w:r>
        <w:t xml:space="preserve">                  objectFit: "cover",</w:t>
      </w:r>
    </w:p>
    <w:p>
      <w:r>
        <w:t xml:space="preserve">                  objectPosition: "center",</w:t>
      </w:r>
    </w:p>
    <w:p>
      <w:r>
        <w:t xml:space="preserve">                  transition: "transform 0.4s ease",</w:t>
      </w:r>
    </w:p>
    <w:p>
      <w:r>
        <w:t xml:space="preserve">                  display: "block",</w:t>
      </w:r>
    </w:p>
    <w:p>
      <w:r>
        <w:t xml:space="preserve">                }}</w:t>
      </w:r>
    </w:p>
    <w:p>
      <w:r>
        <w:t xml:space="preserve">                onMouseEnter={(e) =&gt; e.currentTarget.style.transform = "scale(1.05)"}</w:t>
      </w:r>
    </w:p>
    <w:p>
      <w:r>
        <w:t xml:space="preserve">                onMouseLeave={(e) =&gt; e.currentTarget.style.transform = "scale(1)"}</w:t>
      </w:r>
    </w:p>
    <w:p>
      <w:r>
        <w:t xml:space="preserve">              /&gt;</w:t>
      </w:r>
    </w:p>
    <w:p>
      <w:r>
        <w:t xml:space="preserve">            &lt;/div&gt;</w:t>
      </w:r>
    </w:p>
    <w:p>
      <w:r>
        <w:t xml:space="preserve">            &lt;div style={{ padding: "16px 18px 18px" }}&gt;</w:t>
      </w:r>
    </w:p>
    <w:p>
      <w:r>
        <w:t xml:space="preserve">              &lt;div className="font-display" style={{ fontSize: "22px", letterSpacing: "2px", color: "#f0f0f0", marginBottom: "4px" }}&gt;{p.name}&lt;/div&gt;</w:t>
      </w:r>
    </w:p>
    <w:p>
      <w:r>
        <w:t xml:space="preserve">              &lt;div style={{ fontSize: "12px", color: "#888", marginBottom: "12px", lineHeight: 1.5 }}&gt;{p.description}&lt;/div&gt;</w:t>
      </w:r>
    </w:p>
    <w:p>
      <w:r>
        <w:t xml:space="preserve">              &lt;div style={{ fontSize: "18px", fontWeight: 600, color: "#e8c840", marginBottom: "14px" }}&gt;{rupiah(p.price)}&lt;/div&gt;</w:t>
      </w:r>
    </w:p>
    <w:p>
      <w:r>
        <w:t xml:space="preserve">              &lt;div style={{ display: "flex", alignItems: "center", gap: "10px" }}&gt;</w:t>
      </w:r>
    </w:p>
    <w:p>
      <w:r>
        <w:t xml:space="preserve">                &lt;label style={{ fontSize: "12px", color: "#888", textTransform: "uppercase", letterSpacing: "1px" }}&gt;Qty&lt;/label&gt;</w:t>
      </w:r>
    </w:p>
    <w:p>
      <w:r>
        <w:t xml:space="preserve">                &lt;input type="number" min="0" placeholder="0" value={quantities[p.id] || ""} onChange={(e) =&gt; updateQty(p.id, e.target.value)} style={{ flex: 1, background: "#0f0f0f", border: "1px solid #2a2a2a", color: "#f0f0f0", fontSize: "15px", fontWeight: 500, padding: "8px 12px", borderRadius: "8px", textAlign: "center", outline: "none" }} /&gt;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))}</w:t>
      </w:r>
    </w:p>
    <w:p>
      <w:r>
        <w:t xml:space="preserve">      &lt;/div&gt;</w:t>
      </w:r>
    </w:p>
    <w:p/>
    <w:p>
      <w:r>
        <w:t xml:space="preserve">      {/* KASIR */}</w:t>
      </w:r>
    </w:p>
    <w:p>
      <w:r>
        <w:t xml:space="preserve">      &lt;div style={{ background: "#141414", borderTop: "1px solid #2a2a2a", padding: "40px" }}&gt;</w:t>
      </w:r>
    </w:p>
    <w:p>
      <w:r>
        <w:t xml:space="preserve">        &lt;div style={{ maxWidth: "700px", margin: "0 auto" }}&gt;</w:t>
      </w:r>
    </w:p>
    <w:p>
      <w:r>
        <w:t xml:space="preserve">          &lt;h2 className="font-display" style={{ fontSize: "30px", letterSpacing: "3px", marginBottom: "24px", color: "#e8c840" }}&gt;KASIR&lt;/h2&gt;</w:t>
      </w:r>
    </w:p>
    <w:p/>
    <w:p>
      <w:r>
        <w:t xml:space="preserve">          {alertMsg &amp;&amp; (</w:t>
      </w:r>
    </w:p>
    <w:p>
      <w:r>
        <w:t xml:space="preserve">            &lt;div style={{ background: alertMsg.includes("✓") ? "rgba(34,197,94,0.12)" : "rgba(255,87,51,0.12)", border: alertMsg.includes("✓") ? "1px solid rgba(34,197,94,0.4)" : "1px solid rgba(255,87,51,0.4)", color: alertMsg.includes("✓") ? "#4ade80" : "#ff8a72", borderRadius: "10px", padding: "12px 16px", fontSize: "14px", marginBottom: "16px" }}&gt;</w:t>
      </w:r>
    </w:p>
    <w:p>
      <w:r>
        <w:t xml:space="preserve">              {alertMsg}</w:t>
      </w:r>
    </w:p>
    <w:p>
      <w:r>
        <w:t xml:space="preserve">            &lt;/div&gt;</w:t>
      </w:r>
    </w:p>
    <w:p>
      <w:r>
        <w:t xml:space="preserve">          )}</w:t>
      </w:r>
    </w:p>
    <w:p/>
    <w:p>
      <w:r>
        <w:t xml:space="preserve">          &lt;div style={{ background: "#0f0f0f", border: "1px solid #2a2a2a", borderRadius: "12px", padding: "20px 24px", display: "flex", justifyContent: "space-between", alignItems: "center", marginBottom: "20px" }}&gt;</w:t>
      </w:r>
    </w:p>
    <w:p>
      <w:r>
        <w:t xml:space="preserve">            &lt;span style={{ fontSize: "13px", color: "#888", textTransform: "uppercase", letterSpacing: "2px" }}&gt;Total Pembelian&lt;/span&gt;</w:t>
      </w:r>
    </w:p>
    <w:p>
      <w:r>
        <w:t xml:space="preserve">            &lt;span className="font-display" style={{ fontSize: "32px", letterSpacing: "2px", color: "#e8c840" }}&gt;{rupiah(totalGlobal)}&lt;/span&gt;</w:t>
      </w:r>
    </w:p>
    <w:p>
      <w:r>
        <w:t xml:space="preserve">          &lt;/div&gt;</w:t>
      </w:r>
    </w:p>
    <w:p/>
    <w:p>
      <w:r>
        <w:t xml:space="preserve">          &lt;div style={{ display: "flex", gap: "12px", alignItems: "stretch", marginBottom: "16px" }}&gt;</w:t>
      </w:r>
    </w:p>
    <w:p>
      <w:r>
        <w:t xml:space="preserve">            &lt;input type="number" placeholder="Masukkan uang bayar (Rp)" min="0" value={bayar} onChange={(e) =&gt; setBayar(e.target.value)} style={{ flex: 1, background: "#0f0f0f", border: "1px solid #2a2a2a", color: "#f0f0f0", fontSize: "16px", padding: "12px 16px", borderRadius: "10px", outline: "none" }} /&gt;</w:t>
      </w:r>
    </w:p>
    <w:p>
      <w:r>
        <w:t xml:space="preserve">            &lt;button onClick={prosesBayar} style={{ fontFamily: "'Outfit', sans-serif", fontWeight: 600, fontSize: "14px", letterSpacing: "1px", background: "#e8c840", color: "#000", border: "none", borderRadius: "10px", padding: "12px 20px", cursor: "pointer", textTransform: "uppercase" }}&gt;</w:t>
      </w:r>
    </w:p>
    <w:p>
      <w:r>
        <w:t xml:space="preserve">              BAYAR</w:t>
      </w:r>
    </w:p>
    <w:p>
      <w:r>
        <w:t xml:space="preserve">            &lt;/button&gt;</w:t>
      </w:r>
    </w:p>
    <w:p>
      <w:r>
        <w:t xml:space="preserve">          &lt;/div&gt;</w:t>
      </w:r>
    </w:p>
    <w:p/>
    <w:p>
      <w:r>
        <w:t xml:space="preserve">          {showKembalian &amp;&amp; (</w:t>
      </w:r>
    </w:p>
    <w:p>
      <w:r>
        <w:t xml:space="preserve">            &lt;div style={{ background: "rgba(232,200,64,0.07)", border: "1px solid rgba(232,200,64,0.3)", borderRadius: "12px", padding: "16px 20px", marginBottom: "20px" }}&gt;</w:t>
      </w:r>
    </w:p>
    <w:p>
      <w:r>
        <w:t xml:space="preserve">              &lt;div style={{ display: "flex", justifyContent: "space-between", alignItems: "center", marginBottom: "8px", fontSize: "14px" }}&gt;</w:t>
      </w:r>
    </w:p>
    <w:p>
      <w:r>
        <w:t xml:space="preserve">                &lt;span style={{ color: "#888" }}&gt;Uang Bayar&lt;/span&gt;</w:t>
      </w:r>
    </w:p>
    <w:p>
      <w:r>
        <w:t xml:space="preserve">                &lt;span style={{ fontWeight: 600, color: "#f0f0f0" }}&gt;{rupiah(parseFloat(bayar) || 0)}&lt;/span&gt;</w:t>
      </w:r>
    </w:p>
    <w:p>
      <w:r>
        <w:t xml:space="preserve">              &lt;/div&gt;</w:t>
      </w:r>
    </w:p>
    <w:p>
      <w:r>
        <w:t xml:space="preserve">              &lt;div style={{ display: "flex", justifyContent: "space-between", alignItems: "center", marginBottom: "8px", fontSize: "14px" }}&gt;</w:t>
      </w:r>
    </w:p>
    <w:p>
      <w:r>
        <w:t xml:space="preserve">                &lt;span style={{ color: "#888" }}&gt;Total Belanja&lt;/span&gt;</w:t>
      </w:r>
    </w:p>
    <w:p>
      <w:r>
        <w:t xml:space="preserve">                &lt;span style={{ fontWeight: 600, color: "#f0f0f0" }}&gt;{rupiah(totalGlobal)}&lt;/span&gt;</w:t>
      </w:r>
    </w:p>
    <w:p>
      <w:r>
        <w:t xml:space="preserve">              &lt;/div&gt;</w:t>
      </w:r>
    </w:p>
    <w:p>
      <w:r>
        <w:t xml:space="preserve">              &lt;div style={{ display: "flex", justifyContent: "space-between", alignItems: "center", fontSize: "14px" }}&gt;</w:t>
      </w:r>
    </w:p>
    <w:p>
      <w:r>
        <w:t xml:space="preserve">                &lt;span style={{ color: "#888" }}&gt;Kembalian&lt;/span&gt;</w:t>
      </w:r>
    </w:p>
    <w:p>
      <w:r>
        <w:t xml:space="preserve">                &lt;span className="font-display" style={{ color: "#e8c840", fontSize: "18px", letterSpacing: "1px" }}&gt;{rupiah(kembalian)}&lt;/span&gt;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)}</w:t>
      </w:r>
    </w:p>
    <w:p/>
    <w:p>
      <w:r>
        <w:t xml:space="preserve">          &lt;div style={{ display: "flex", gap: "10px", flexWrap: "wrap", marginBottom: "24px" }}&gt;</w:t>
      </w:r>
    </w:p>
    <w:p>
      <w:r>
        <w:t xml:space="preserve">            &lt;button onClick={hitungTotal} style={{ fontFamily: "'Outfit', sans-serif", fontWeight: 600, fontSize: "14px", background: "transparent", border: "1px solid #333", color: "#f0f0f0", borderRadius: "10px", padding: "12px 20px", cursor: "pointer" }}&gt;</w:t>
      </w:r>
    </w:p>
    <w:p>
      <w:r>
        <w:t xml:space="preserve">               Hitung Ulang</w:t>
      </w:r>
    </w:p>
    <w:p>
      <w:r>
        <w:t xml:space="preserve">            &lt;/button&gt;</w:t>
      </w:r>
    </w:p>
    <w:p>
      <w:r>
        <w:t xml:space="preserve">            &lt;button onClick={cetakStruk} style={{ fontFamily: "'Outfit', sans-serif", fontWeight: 600, fontSize: "14px", background: "transparent", border: "1px solid #333", color: "#f0f0f0", borderRadius: "10px", padding: "12px 20px", cursor: "pointer" }}&gt;</w:t>
      </w:r>
    </w:p>
    <w:p>
      <w:r>
        <w:t xml:space="preserve">              ️ Cetak Struk</w:t>
      </w:r>
    </w:p>
    <w:p>
      <w:r>
        <w:t xml:space="preserve">            &lt;/button&gt;</w:t>
      </w:r>
    </w:p>
    <w:p>
      <w:r>
        <w:t xml:space="preserve">            &lt;button onClick={resetData} style={{ fontFamily: "'Outfit', sans-serif", fontWeight: 600, fontSize: "14px", background: "transparent", border: "1px solid #444", color: "#888", borderRadius: "10px", padding: "12px 20px", cursor: "pointer" }}&gt;</w:t>
      </w:r>
    </w:p>
    <w:p>
      <w:r>
        <w:t xml:space="preserve">              ✕ Reset</w:t>
      </w:r>
    </w:p>
    <w:p>
      <w:r>
        <w:t xml:space="preserve">            &lt;/button&gt;</w:t>
      </w:r>
    </w:p>
    <w:p>
      <w:r>
        <w:t xml:space="preserve">          &lt;/div&gt;</w:t>
      </w:r>
    </w:p>
    <w:p/>
    <w:p>
      <w:r>
        <w:t xml:space="preserve">          {showStruk &amp;&amp; strukData &amp;&amp; (</w:t>
      </w:r>
    </w:p>
    <w:p>
      <w:r>
        <w:t xml:space="preserve">            &lt;div style={{ background: "#fff", color: "#111", borderRadius: "12px", padding: "28px", maxWidth: "360px", fontFamily: "'Courier New', monospace", fontSize: "13px", lineHeight: 1.6, margin: "0 auto" }}&gt;</w:t>
      </w:r>
    </w:p>
    <w:p>
      <w:r>
        <w:t xml:space="preserve">              &lt;h3 className="font-display" style={{ fontSize: "22px", letterSpacing: "3px", textAlign: "center", marginBottom: "4px", color: "#000" }}&gt;MOTOSHOP&lt;/h3&gt;</w:t>
      </w:r>
    </w:p>
    <w:p>
      <w:r>
        <w:t xml:space="preserve">              &lt;div style={{ textAlign: "center", color: "#666", fontSize: "11px", marginBottom: "12px" }}&gt;</w:t>
      </w:r>
    </w:p>
    <w:p>
      <w:r>
        <w:t xml:space="preserve">                Toko Motor Online Indonesia&lt;br /&gt;</w:t>
      </w:r>
    </w:p>
    <w:p>
      <w:r>
        <w:t xml:space="preserve">                {strukData.tgl} · {strukData.jam}&lt;br /&gt;</w:t>
      </w:r>
    </w:p>
    <w:p>
      <w:r>
        <w:t xml:space="preserve">                No. {strukData.noStruk}&lt;br /&gt;</w:t>
      </w:r>
    </w:p>
    <w:p>
      <w:r>
        <w:t xml:space="preserve">                Pelanggan: {strukData.customer}</w:t>
      </w:r>
    </w:p>
    <w:p>
      <w:r>
        <w:t xml:space="preserve">              &lt;/div&gt;</w:t>
      </w:r>
    </w:p>
    <w:p>
      <w:r>
        <w:t xml:space="preserve">              &lt;hr style={{ border: "none", borderTop: "1px dashed #999", margin: "10px 0" }} /&gt;</w:t>
      </w:r>
    </w:p>
    <w:p>
      <w:r>
        <w:t xml:space="preserve">              {strukData.items.map((item: any, i: number) =&gt; (</w:t>
      </w:r>
    </w:p>
    <w:p>
      <w:r>
        <w:t xml:space="preserve">                &lt;div key={i} style={{ display: "flex", justifyContent: "space-between", marginBottom: "4px" }}&gt;</w:t>
      </w:r>
    </w:p>
    <w:p>
      <w:r>
        <w:t xml:space="preserve">                  &lt;span style={{ color: "#333", flex: 1 }}&gt;{item.name} x{item.qty}&lt;/span&gt;</w:t>
      </w:r>
    </w:p>
    <w:p>
      <w:r>
        <w:t xml:space="preserve">                  &lt;span style={{ fontWeight: "bold", color: "#000", whiteSpace: "nowrap", paddingLeft: "10px" }}&gt;{rupiah(item.subtotal)}&lt;/span&gt;</w:t>
      </w:r>
    </w:p>
    <w:p>
      <w:r>
        <w:t xml:space="preserve">                &lt;/div&gt;</w:t>
      </w:r>
    </w:p>
    <w:p>
      <w:r>
        <w:t xml:space="preserve">              ))}</w:t>
      </w:r>
    </w:p>
    <w:p>
      <w:r>
        <w:t xml:space="preserve">              &lt;hr style={{ border: "none", borderTop: "1px dashed #999", margin: "10px 0" }} /&gt;</w:t>
      </w:r>
    </w:p>
    <w:p>
      <w:r>
        <w:t xml:space="preserve">              &lt;div style={{ display: "flex", justifyContent: "space-between", fontWeight: "bold", fontSize: "15px", marginTop: "4px" }}&gt;</w:t>
      </w:r>
    </w:p>
    <w:p>
      <w:r>
        <w:t xml:space="preserve">                &lt;span&gt;TOTAL&lt;/span&gt;</w:t>
      </w:r>
    </w:p>
    <w:p>
      <w:r>
        <w:t xml:space="preserve">                &lt;span&gt;{rupiah(strukData.total)}&lt;/span&gt;</w:t>
      </w:r>
    </w:p>
    <w:p>
      <w:r>
        <w:t xml:space="preserve">              &lt;/div&gt;</w:t>
      </w:r>
    </w:p>
    <w:p>
      <w:r>
        <w:t xml:space="preserve">              {strukData.bayar &gt; 0 &amp;&amp; (</w:t>
      </w:r>
    </w:p>
    <w:p>
      <w:r>
        <w:t xml:space="preserve">                &lt;&gt;</w:t>
      </w:r>
    </w:p>
    <w:p>
      <w:r>
        <w:t xml:space="preserve">                  &lt;div style={{ display: "flex", justifyContent: "space-between", marginTop: "4px" }}&gt;</w:t>
      </w:r>
    </w:p>
    <w:p>
      <w:r>
        <w:t xml:space="preserve">                    &lt;span&gt;Bayar&lt;/span&gt;</w:t>
      </w:r>
    </w:p>
    <w:p>
      <w:r>
        <w:t xml:space="preserve">                    &lt;span&gt;{rupiah(strukData.bayar)}&lt;/span&gt;</w:t>
      </w:r>
    </w:p>
    <w:p>
      <w:r>
        <w:t xml:space="preserve">                  &lt;/div&gt;</w:t>
      </w:r>
    </w:p>
    <w:p>
      <w:r>
        <w:t xml:space="preserve">                  &lt;div style={{ display: "flex", justifyContent: "space-between" }}&gt;</w:t>
      </w:r>
    </w:p>
    <w:p>
      <w:r>
        <w:t xml:space="preserve">                    &lt;span&gt;Kembali&lt;/span&gt;</w:t>
      </w:r>
    </w:p>
    <w:p>
      <w:r>
        <w:t xml:space="preserve">                    &lt;span&gt;{rupiah(strukData.kembali &lt; 0 ? 0 : strukData.kembali)}&lt;/span&gt;</w:t>
      </w:r>
    </w:p>
    <w:p>
      <w:r>
        <w:t xml:space="preserve">                  &lt;/div&gt;</w:t>
      </w:r>
    </w:p>
    <w:p>
      <w:r>
        <w:t xml:space="preserve">                &lt;/&gt;</w:t>
      </w:r>
    </w:p>
    <w:p>
      <w:r>
        <w:t xml:space="preserve">              )}</w:t>
      </w:r>
    </w:p>
    <w:p>
      <w:r>
        <w:t xml:space="preserve">              &lt;hr style={{ border: "none", borderTop: "1px dashed #999", margin: "10px 0" }} /&gt;</w:t>
      </w:r>
    </w:p>
    <w:p>
      <w:r>
        <w:t xml:space="preserve">              &lt;div style={{ textAlign: "center", color: "#666", fontSize: "11px", marginTop: "10px" }}&gt;</w:t>
      </w:r>
    </w:p>
    <w:p>
      <w:r>
        <w:t xml:space="preserve">                Terima kasih telah berbelanja!&lt;br /&gt;</w:t>
      </w:r>
    </w:p>
    <w:p>
      <w:r>
        <w:t xml:space="preserve">                Barang yang sudah dibeli tidak dapat dikembalikan.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)}</w:t>
      </w:r>
    </w:p>
    <w:p>
      <w:r>
        <w:t xml:space="preserve">        &lt;/div&gt;</w:t>
      </w:r>
    </w:p>
    <w:p>
      <w:r>
        <w:t xml:space="preserve">      &lt;/div&gt;</w:t>
      </w:r>
    </w:p>
    <w:p/>
    <w:p>
      <w:r>
        <w:t xml:space="preserve">      {/* CUSTOMER AUTH SECTION (dibawah kasir) */}</w:t>
      </w:r>
    </w:p>
    <w:p>
      <w:r>
        <w:t xml:space="preserve">      &lt;div style={{ background: "#0f0f0f", borderTop: "1px solid #2a2a2a", padding: "40px" }}&gt;</w:t>
      </w:r>
    </w:p>
    <w:p>
      <w:r>
        <w:t xml:space="preserve">        &lt;div style={{ maxWidth: "700px", margin: "0 auto", textAlign: "center" }}&gt;</w:t>
      </w:r>
    </w:p>
    <w:p>
      <w:r>
        <w:t xml:space="preserve">          &lt;h2 className="font-display" style={{ fontSize: "30px", letterSpacing: "3px", marginBottom: "10px", color: "#e8c840" }}&gt;</w:t>
      </w:r>
    </w:p>
    <w:p>
      <w:r>
        <w:t xml:space="preserve">            DATA PELANGGAN</w:t>
      </w:r>
    </w:p>
    <w:p>
      <w:r>
        <w:t xml:space="preserve">          &lt;/h2&gt;</w:t>
      </w:r>
    </w:p>
    <w:p>
      <w:r>
        <w:t xml:space="preserve">          &lt;p style={{ fontSize: "13px", color: "#888", marginBottom: "25px", letterSpacing: "1px" }}&gt;</w:t>
      </w:r>
    </w:p>
    <w:p>
      <w:r>
        <w:t xml:space="preserve">            Login atau daftar sebagai pelanggan untuk mencatat transaksi Anda</w:t>
      </w:r>
    </w:p>
    <w:p>
      <w:r>
        <w:t xml:space="preserve">          &lt;/p&gt;</w:t>
      </w:r>
    </w:p>
    <w:p/>
    <w:p>
      <w:r>
        <w:t xml:space="preserve">          {customer ? (</w:t>
      </w:r>
    </w:p>
    <w:p>
      <w:r>
        <w:t xml:space="preserve">            &lt;div style={{ background: "rgba(232,200,64,0.08)", border: "1px solid rgba(232,200,64,0.3)", borderRadius: "16px", padding: "25px 30px", display: "inline-block", textAlign: "left" }}&gt;</w:t>
      </w:r>
    </w:p>
    <w:p>
      <w:r>
        <w:t xml:space="preserve">              &lt;div style={{ display: "flex", alignItems: "flex-start", gap: "20px" }}&gt;</w:t>
      </w:r>
    </w:p>
    <w:p>
      <w:r>
        <w:t xml:space="preserve">                &lt;div style={{ fontSize: "40px" }}&gt;&lt;/div&gt;</w:t>
      </w:r>
    </w:p>
    <w:p>
      <w:r>
        <w:t xml:space="preserve">                &lt;div&gt;</w:t>
      </w:r>
    </w:p>
    <w:p>
      <w:r>
        <w:t xml:space="preserve">                  &lt;div style={{ fontSize: "18px", color: "#e8c840", fontWeight: 600, marginBottom: "8px" }}&gt;{customer.fullName}&lt;/div&gt;</w:t>
      </w:r>
    </w:p>
    <w:p>
      <w:r>
        <w:t xml:space="preserve">                  &lt;div style={{ fontSize: "13px", color: "#888", marginBottom: "4px" }}&gt; {customer.email}&lt;/div&gt;</w:t>
      </w:r>
    </w:p>
    <w:p>
      <w:r>
        <w:t xml:space="preserve">                  &lt;div style={{ fontSize: "13px", color: "#888", marginBottom: "4px" }}&gt; {customer.phone}&lt;/div&gt;</w:t>
      </w:r>
    </w:p>
    <w:p>
      <w:r>
        <w:t xml:space="preserve">                  &lt;div style={{ fontSize: "13px", color: "#888" }}&gt; {customer.address}&lt;/div&gt;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   &lt;div style={{ marginTop: "15px", textAlign: "center" }}&gt;</w:t>
      </w:r>
    </w:p>
    <w:p>
      <w:r>
        <w:t xml:space="preserve">                &lt;button onClick={logoutCustomer} style={{ background: "transparent", border: "1px solid #ff5733", color: "#ff5733", padding: "8px 20px", borderRadius: "8px", fontSize: "12px", fontWeight: 600, cursor: "pointer" }}&gt;</w:t>
      </w:r>
    </w:p>
    <w:p>
      <w:r>
        <w:t xml:space="preserve">                  Logout</w:t>
      </w:r>
    </w:p>
    <w:p>
      <w:r>
        <w:t xml:space="preserve">                &lt;/button&gt;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) : (</w:t>
      </w:r>
    </w:p>
    <w:p>
      <w:r>
        <w:t xml:space="preserve">            &lt;div style={{ display: "flex", justifyContent: "center", gap: "15px", flexWrap: "wrap" }}&gt;</w:t>
      </w:r>
    </w:p>
    <w:p>
      <w:r>
        <w:t xml:space="preserve">              &lt;button onClick={() =&gt; setCustomerLoginOpen(true)} style={{ background: "#e8c840", color: "#000", padding: "14px 28px", borderRadius: "10px", fontSize: "14px", fontWeight: 600, border: "none", cursor: "pointer" }}&gt;</w:t>
      </w:r>
    </w:p>
    <w:p>
      <w:r>
        <w:t xml:space="preserve">                 Login Pelanggan</w:t>
      </w:r>
    </w:p>
    <w:p>
      <w:r>
        <w:t xml:space="preserve">              &lt;/button&gt;</w:t>
      </w:r>
    </w:p>
    <w:p>
      <w:r>
        <w:t xml:space="preserve">              &lt;button onClick={() =&gt; setCustomerRegisterOpen(true)} style={{ background: "transparent", border: "1px solid #e8c840", color: "#e8c840", padding: "14px 28px", borderRadius: "10px", fontSize: "14px", fontWeight: 600, cursor: "pointer" }}&gt;</w:t>
      </w:r>
    </w:p>
    <w:p>
      <w:r>
        <w:t xml:space="preserve">                 Daftar Pelanggan Baru</w:t>
      </w:r>
    </w:p>
    <w:p>
      <w:r>
        <w:t xml:space="preserve">              &lt;/button&gt;</w:t>
      </w:r>
    </w:p>
    <w:p>
      <w:r>
        <w:t xml:space="preserve">            &lt;/div&gt;</w:t>
      </w:r>
    </w:p>
    <w:p>
      <w:r>
        <w:t xml:space="preserve">          )}</w:t>
      </w:r>
    </w:p>
    <w:p>
      <w:r>
        <w:t xml:space="preserve">        &lt;/div&gt;</w:t>
      </w:r>
    </w:p>
    <w:p>
      <w:r>
        <w:t xml:space="preserve">      &lt;/div&gt;</w:t>
      </w:r>
    </w:p>
    <w:p/>
    <w:p>
      <w:r>
        <w:t xml:space="preserve">      &lt;footer style={{ textAlign: "center", padding: "20px", fontSize: "12px", color: "#444", borderTop: "1px solid #2a2a2a" }}&gt;</w:t>
      </w:r>
    </w:p>
    <w:p>
      <w:r>
        <w:t xml:space="preserve">        © 2025 MotoShop Indonesia — Semua harga belum termasuk pajak &amp;amp; biaya balik nama</w:t>
      </w:r>
    </w:p>
    <w:p>
      <w:r>
        <w:t xml:space="preserve">      &lt;/footer&gt;</w:t>
      </w:r>
    </w:p>
    <w:p/>
    <w:p>
      <w:r>
        <w:t xml:space="preserve">      {/* MODAL LOGIN USER (ADMIN) */}</w:t>
      </w:r>
    </w:p>
    <w:p>
      <w:r>
        <w:t xml:space="preserve">      {userLoginOpen &amp;&amp; (</w:t>
      </w:r>
    </w:p>
    <w:p>
      <w:r>
        <w:t xml:space="preserve">        &lt;div style={{ position: "fixed", inset: 0, background: "rgba(0,0,0,0.8)", display: "flex", alignItems: "center", justifyContent: "center", zIndex: 1000 }} onClick={() =&gt; setUserLoginOpen(false)}&gt;</w:t>
      </w:r>
    </w:p>
    <w:p>
      <w:r>
        <w:t xml:space="preserve">          &lt;div style={{ background: "#1a1a1a", border: "1px solid #2a2a2a", borderRadius: "16px", padding: "30px", width: "90%", maxWidth: "400px" }} onClick={(e) =&gt; e.stopPropagation()}&gt;</w:t>
      </w:r>
    </w:p>
    <w:p>
      <w:r>
        <w:t xml:space="preserve">            &lt;h3 className="font-display" style={{ fontSize: "24px", letterSpacing: "2px", color: "#e8c840", marginBottom: "20px", textAlign: "center" }}&gt;LOGIN ADMIN&lt;/h3&gt;</w:t>
      </w:r>
    </w:p>
    <w:p>
      <w:r>
        <w:t xml:space="preserve">            &lt;form onSubmit={handleUserLogin}&gt;</w:t>
      </w:r>
    </w:p>
    <w:p>
      <w:r>
        <w:t xml:space="preserve">              &lt;input type="text" placeholder="Username" value={username} onChange={(e) =&gt; setUsername(e.target.value)}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&lt;input type="password" placeholder="Password" value={password} onChange={(e) =&gt; setPassword(e.target.value)} style={{ width: "100%", background: "#0f0f0f", border: "1px solid #2a2a2a", color: "#f0f0f0", padding: "12px 16px", borderRadius: "10px", marginBottom: "20px", outline: "none" }} /&gt;</w:t>
      </w:r>
    </w:p>
    <w:p>
      <w:r>
        <w:t xml:space="preserve">              &lt;button type="submit" style={{ width: "100%", background: "#e8c840", color: "#000", padding: "12px", borderRadius: "10px", fontWeight: 600, border: "none", cursor: "pointer" }}&gt;Login&lt;/button&gt;</w:t>
      </w:r>
    </w:p>
    <w:p>
      <w:r>
        <w:t xml:space="preserve">            &lt;/form&gt;</w:t>
      </w:r>
    </w:p>
    <w:p>
      <w:r>
        <w:t xml:space="preserve">            &lt;button onClick={() =&gt; setUserLoginOpen(false)} style={{ width: "100%", marginTop: "10px", background: "transparent", border: "1px solid #444", color: "#888", padding: "10px", borderRadius: "10px", cursor: "pointer" }}&gt;Batal&lt;/button&gt;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)}</w:t>
      </w:r>
    </w:p>
    <w:p/>
    <w:p>
      <w:r>
        <w:t xml:space="preserve">      {/* MODAL REGISTER USER (ADMIN) */}</w:t>
      </w:r>
    </w:p>
    <w:p>
      <w:r>
        <w:t xml:space="preserve">      {userRegisterOpen &amp;&amp; (</w:t>
      </w:r>
    </w:p>
    <w:p>
      <w:r>
        <w:t xml:space="preserve">        &lt;div style={{ position: "fixed", inset: 0, background: "rgba(0,0,0,0.8)", display: "flex", alignItems: "center", justifyContent: "center", zIndex: 1000 }} onClick={() =&gt; setUserRegisterOpen(false)}&gt;</w:t>
      </w:r>
    </w:p>
    <w:p>
      <w:r>
        <w:t xml:space="preserve">          &lt;div style={{ background: "#1a1a1a", border: "1px solid #2a2a2a", borderRadius: "16px", padding: "30px", width: "90%", maxWidth: "400px", maxHeight: "90vh", overflow: "auto" }} onClick={(e) =&gt; e.stopPropagation()}&gt;</w:t>
      </w:r>
    </w:p>
    <w:p>
      <w:r>
        <w:t xml:space="preserve">            &lt;h3 className="font-display" style={{ fontSize: "24px", letterSpacing: "2px", color: "#e8c840", marginBottom: "20px", textAlign: "center" }}&gt;DAFTAR ADMIN&lt;/h3&gt;</w:t>
      </w:r>
    </w:p>
    <w:p>
      <w:r>
        <w:t xml:space="preserve">            &lt;form onSubmit={handleUserRegister}&gt;</w:t>
      </w:r>
    </w:p>
    <w:p>
      <w:r>
        <w:t xml:space="preserve">              &lt;input type="text" placeholder="Username" value={username} onChange={(e) =&gt; setUsername(e.target.value)}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&lt;input type="text" placeholder="Nama Lengkap" value={fullName} onChange={(e) =&gt; setFullName(e.target.value)}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&lt;input type="email" placeholder="Email" value={email} onChange={(e) =&gt; setEmail(e.target.value)}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&lt;select value={role} onChange={(e) =&gt; setRole(e.target.value)} style={{ width: "100%", background: "#0f0f0f", border: "1px solid #2a2a2a", color: "#f0f0f0", padding: "12px 16px", borderRadius: "10px", marginBottom: "12px", outline: "none" }}&gt;</w:t>
      </w:r>
    </w:p>
    <w:p>
      <w:r>
        <w:t xml:space="preserve">                &lt;option value="admin"&gt;Admin&lt;/option&gt;</w:t>
      </w:r>
    </w:p>
    <w:p>
      <w:r>
        <w:t xml:space="preserve">                &lt;option value="staff"&gt;Staff&lt;/option&gt;</w:t>
      </w:r>
    </w:p>
    <w:p>
      <w:r>
        <w:t xml:space="preserve">              &lt;/select&gt;</w:t>
      </w:r>
    </w:p>
    <w:p>
      <w:r>
        <w:t xml:space="preserve">              &lt;input type="password" placeholder="Password" value={password} onChange={(e) =&gt; setPassword(e.target.value)} style={{ width: "100%", background: "#0f0f0f", border: "1px solid #2a2a2a", color: "#f0f0f0", padding: "12px 16px", borderRadius: "10px", marginBottom: "20px", outline: "none" }} /&gt;</w:t>
      </w:r>
    </w:p>
    <w:p>
      <w:r>
        <w:t xml:space="preserve">              &lt;button type="submit" style={{ width: "100%", background: "#e8c840", color: "#000", padding: "12px", borderRadius: "10px", fontWeight: 600, border: "none", cursor: "pointer" }}&gt;Daftar&lt;/button&gt;</w:t>
      </w:r>
    </w:p>
    <w:p>
      <w:r>
        <w:t xml:space="preserve">            &lt;/form&gt;</w:t>
      </w:r>
    </w:p>
    <w:p>
      <w:r>
        <w:t xml:space="preserve">            &lt;button onClick={() =&gt; setUserRegisterOpen(false)} style={{ width: "100%", marginTop: "10px", background: "transparent", border: "1px solid #444", color: "#888", padding: "10px", borderRadius: "10px", cursor: "pointer" }}&gt;Batal&lt;/button&gt;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)}</w:t>
      </w:r>
    </w:p>
    <w:p/>
    <w:p>
      <w:r>
        <w:t xml:space="preserve">      {/* MODAL LOGIN CUSTOMER */}</w:t>
      </w:r>
    </w:p>
    <w:p>
      <w:r>
        <w:t xml:space="preserve">      {customerLoginOpen &amp;&amp; (</w:t>
      </w:r>
    </w:p>
    <w:p>
      <w:r>
        <w:t xml:space="preserve">        &lt;div style={{ position: "fixed", inset: 0, background: "rgba(0,0,0,0.8)", display: "flex", alignItems: "center", justifyContent: "center", zIndex: 1000 }} onClick={() =&gt; setCustomerLoginOpen(false)}&gt;</w:t>
      </w:r>
    </w:p>
    <w:p>
      <w:r>
        <w:t xml:space="preserve">          &lt;div style={{ background: "#1a1a1a", border: "1px solid #2a2a2a", borderRadius: "16px", padding: "30px", width: "90%", maxWidth: "400px" }} onClick={(e) =&gt; e.stopPropagation()}&gt;</w:t>
      </w:r>
    </w:p>
    <w:p>
      <w:r>
        <w:t xml:space="preserve">            &lt;h3 className="font-display" style={{ fontSize: "24px", letterSpacing: "2px", color: "#e8c840", marginBottom: "20px", textAlign: "center" }}&gt;LOGIN PELANGGAN&lt;/h3&gt;</w:t>
      </w:r>
    </w:p>
    <w:p>
      <w:r>
        <w:t xml:space="preserve">            &lt;form onSubmit={handleCustomerLogin}&gt;</w:t>
      </w:r>
    </w:p>
    <w:p>
      <w:r>
        <w:t xml:space="preserve">              &lt;input type="email" placeholder="Email" value={custEmail} onChange={(e) =&gt; setCustEmail(e.target.value)}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&lt;input type="password" placeholder="Password" value={custPassword} onChange={(e) =&gt; setCustPassword(e.target.value)} style={{ width: "100%", background: "#0f0f0f", border: "1px solid #2a2a2a", color: "#f0f0f0", padding: "12px 16px", borderRadius: "10px", marginBottom: "20px", outline: "none" }} /&gt;</w:t>
      </w:r>
    </w:p>
    <w:p>
      <w:r>
        <w:t xml:space="preserve">              &lt;button type="submit" style={{ width: "100%", background: "#e8c840", color: "#000", padding: "12px", borderRadius: "10px", fontWeight: 600, border: "none", cursor: "pointer" }}&gt;Login&lt;/button&gt;</w:t>
      </w:r>
    </w:p>
    <w:p>
      <w:r>
        <w:t xml:space="preserve">            &lt;/form&gt;</w:t>
      </w:r>
    </w:p>
    <w:p>
      <w:r>
        <w:t xml:space="preserve">            &lt;button onClick={() =&gt; setCustomerLoginOpen(false)} style={{ width: "100%", marginTop: "10px", background: "transparent", border: "1px solid #444", color: "#888", padding: "10px", borderRadius: "10px", cursor: "pointer" }}&gt;Batal&lt;/button&gt;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)}</w:t>
      </w:r>
    </w:p>
    <w:p/>
    <w:p>
      <w:r>
        <w:t xml:space="preserve">      {/* MODAL REGISTER CUSTOMER */}</w:t>
      </w:r>
    </w:p>
    <w:p>
      <w:r>
        <w:t xml:space="preserve">      {customerRegisterOpen &amp;&amp; (</w:t>
      </w:r>
    </w:p>
    <w:p>
      <w:r>
        <w:t xml:space="preserve">        &lt;div style={{ position: "fixed", inset: 0, background: "rgba(0,0,0,0.8)", display: "flex", alignItems: "center", justifyContent: "center", zIndex: 1000 }} onClick={() =&gt; setCustomerRegisterOpen(false)}&gt;</w:t>
      </w:r>
    </w:p>
    <w:p>
      <w:r>
        <w:t xml:space="preserve">          &lt;div style={{ background: "#1a1a1a", border: "1px solid #2a2a2a", borderRadius: "16px", padding: "30px", width: "90%", maxWidth: "400px", maxHeight: "90vh", overflow: "auto" }} onClick={(e) =&gt; e.stopPropagation()}&gt;</w:t>
      </w:r>
    </w:p>
    <w:p>
      <w:r>
        <w:t xml:space="preserve">            &lt;h3 className="font-display" style={{ fontSize: "24px", letterSpacing: "2px", color: "#e8c840", marginBottom: "20px", textAlign: "center" }}&gt;DAFTAR PELANGGAN&lt;/h3&gt;</w:t>
      </w:r>
    </w:p>
    <w:p>
      <w:r>
        <w:t xml:space="preserve">            &lt;form onSubmit={handleCustomerRegister}&gt;</w:t>
      </w:r>
    </w:p>
    <w:p>
      <w:r>
        <w:t xml:space="preserve">              &lt;input type="text" placeholder="Nama Lengkap" value={custFullName} onChange={(e) =&gt; setCustFullName(e.target.value)}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&lt;input type="email" placeholder="Email" value={custEmail} onChange={(e) =&gt; setCustEmail(e.target.value)}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&lt;input type="tel" placeholder="No. HP" value={custPhone} onChange={(e) =&gt; setCustPhone(e.target.value)}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&lt;textarea placeholder="Alamat Lengkap" value={custAddress} onChange={(e) =&gt; setCustAddress(e.target.value)} rows={3} style={{ width: "100%", background: "#0f0f0f", border: "1px solid #2a2a2a", color: "#f0f0f0", padding: "12px 16px", borderRadius: "10px", marginBottom: "12px", outline: "none", resize: "none" }} /&gt;</w:t>
      </w:r>
    </w:p>
    <w:p>
      <w:r>
        <w:t xml:space="preserve">              &lt;input type="password" placeholder="Password" value={custPassword} onChange={(e) =&gt; setCustPassword(e.target.value)} style={{ width: "100%", background: "#0f0f0f", border: "1px solid #2a2a2a", color: "#f0f0f0", padding: "12px 16px", borderRadius: "10px", marginBottom: "20px", outline: "none" }} /&gt;</w:t>
      </w:r>
    </w:p>
    <w:p>
      <w:r>
        <w:t xml:space="preserve">              &lt;button type="submit" style={{ width: "100%", background: "#e8c840", color: "#000", padding: "12px", borderRadius: "10px", fontWeight: 600, border: "none", cursor: "pointer" }}&gt;Daftar&lt;/button&gt;</w:t>
      </w:r>
    </w:p>
    <w:p>
      <w:r>
        <w:t xml:space="preserve">            &lt;/form&gt;</w:t>
      </w:r>
    </w:p>
    <w:p>
      <w:r>
        <w:t xml:space="preserve">            &lt;button onClick={() =&gt; setCustomerRegisterOpen(false)} style={{ width: "100%", marginTop: "10px", background: "transparent", border: "1px solid #444", color: "#888", padding: "10px", borderRadius: "10px", cursor: "pointer" }}&gt;Batal&lt;/button&gt;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)}</w:t>
      </w:r>
    </w:p>
    <w:p/>
    <w:p>
      <w:r>
        <w:t xml:space="preserve">      {/* MODAL TAMBAH BARANG */}</w:t>
      </w:r>
    </w:p>
    <w:p>
      <w:r>
        <w:t xml:space="preserve">      {addProductOpen &amp;&amp; (</w:t>
      </w:r>
    </w:p>
    <w:p>
      <w:r>
        <w:t xml:space="preserve">        &lt;div style={{ position: "fixed", inset: 0, background: "rgba(0,0,0,0.8)", display: "flex", alignItems: "center", justifyContent: "center", zIndex: 1000 }} onClick={() =&gt; setAddProductOpen(false)}&gt;</w:t>
      </w:r>
    </w:p>
    <w:p>
      <w:r>
        <w:t xml:space="preserve">          &lt;div style={{ background: "#1a1a1a", border: "1px solid #2a2a2a", borderRadius: "16px", padding: "30px", width: "90%", maxWidth: "450px", maxHeight: "90vh", overflow: "auto" }} onClick={(e) =&gt; e.stopPropagation()}&gt;</w:t>
      </w:r>
    </w:p>
    <w:p>
      <w:r>
        <w:t xml:space="preserve">            &lt;h3 className="font-display" style={{ fontSize: "24px", letterSpacing: "2px", color: "#e8c840", marginBottom: "20px", textAlign: "center" }}&gt;TAMBAH BARANG&lt;/h3&gt;</w:t>
      </w:r>
    </w:p>
    <w:p>
      <w:r>
        <w:t xml:space="preserve">            &lt;form onSubmit={handleAddProduct}&gt;</w:t>
      </w:r>
    </w:p>
    <w:p>
      <w:r>
        <w:t xml:space="preserve">              &lt;input type="text" placeholder="Nama Motor" value={newProductName} onChange={(e) =&gt; setNewProductName(e.target.value)}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&lt;input type="text" placeholder="Merek (Honda, Yamaha, dll)" value={newProductBrand} onChange={(e) =&gt; setNewProductBrand(e.target.value)}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&lt;textarea placeholder="Deskripsi" value={newProductDesc} onChange={(e) =&gt; setNewProductDesc(e.target.value)} rows={3} style={{ width: "100%", background: "#0f0f0f", border: "1px solid #2a2a2a", color: "#f0f0f0", padding: "12px 16px", borderRadius: "10px", marginBottom: "12px", outline: "none", resize: "none" }} /&gt;</w:t>
      </w:r>
    </w:p>
    <w:p>
      <w:r>
        <w:t xml:space="preserve">              &lt;input type="number" placeholder="Harga (Rp)" value={newProductPrice} onChange={(e) =&gt; setNewProductPrice(e.target.value)} style={{ width: "100%", background: "#0f0f0f", border: "1px solid #2a2a2a", color: "#f0f0f0", padding: "12px 16px", borderRadius: "10px", marginBottom: "12px", outline: "none" }} /&gt;</w:t>
      </w:r>
    </w:p>
    <w:p>
      <w:r>
        <w:t xml:space="preserve">              &lt;input type="text" placeholder="URL Gambar (opsional)" value={newProductImage} onChange={(e) =&gt; setNewProductImage(e.target.value)} style={{ width: "100%", background: "#0f0f0f", border: "1px solid #2a2a2a", color: "#f0f0f0", padding: "12px 16px", borderRadius: "10px", marginBottom: "20px", outline: "none" }} /&gt;</w:t>
      </w:r>
    </w:p>
    <w:p>
      <w:r>
        <w:t xml:space="preserve">              &lt;button type="submit" style={{ width: "100%", background: "#e8c840", color: "#000", padding: "12px", borderRadius: "10px", fontWeight: 700, border: "none", cursor: "pointer" }}&gt;➕ Tambah Produk&lt;/button&gt;</w:t>
      </w:r>
    </w:p>
    <w:p>
      <w:r>
        <w:t xml:space="preserve">            &lt;/form&gt;</w:t>
      </w:r>
    </w:p>
    <w:p>
      <w:r>
        <w:t xml:space="preserve">            &lt;button onClick={() =&gt; setAddProductOpen(false)} style={{ width: "100%", marginTop: "10px", background: "transparent", border: "1px solid #444", color: "#888", padding: "10px", borderRadius: "10px", cursor: "pointer" }}&gt;Batal&lt;/button&gt;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)}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imHei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doNotShadeFormData/>
  <w:savePreviewPicture/>
  <w:compat>
    <w:spaceForUL/>
    <w:growAutofit/>
    <w:doNotUseIndentAsNumberingTabStop/>
    <w:useAltKinsokuLineBreakRules/>
    <w:splitPgBreakAndParaMark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宋体" w:cs="Times New Roman" w:hAnsi="Calibri"/>
      <w:sz w:val="22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SimHei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rPr>
      <w:rFonts w:ascii="Calibri" w:eastAsia="宋体" w:cs="Times New Roman" w:hAnsi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39</Pages>
  <Words>4761</Words>
  <Characters>38239</Characters>
  <Lines>1054</Lines>
  <Paragraphs>781</Paragraphs>
  <CharactersWithSpaces>49112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V2252</dc:creator>
  <cp:lastModifiedBy>Pengguna vivo</cp:lastModifiedBy>
  <cp:revision>0</cp:revision>
  <dcterms:created xsi:type="dcterms:W3CDTF">2026-06-10T05:07:06Z</dcterms:created>
  <dcterms:modified xsi:type="dcterms:W3CDTF">2026-06-10T04:13:06Z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bdf6af56f89f4d31b6c5b3262adf609c</vt:lpwstr>
  </property>
</Properties>
</file>